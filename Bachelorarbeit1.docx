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1FB65" w14:textId="77777777" w:rsidR="00343EFC" w:rsidRDefault="00343EFC" w:rsidP="00343EFC">
      <w:pPr>
        <w:jc w:val="right"/>
      </w:pPr>
    </w:p>
    <w:p w14:paraId="43A62D1B" w14:textId="77777777" w:rsidR="00343EFC" w:rsidRDefault="00E37839" w:rsidP="00343EFC">
      <w:pPr>
        <w:pStyle w:val="StandardTitelseite"/>
      </w:pPr>
      <w:r>
        <w:rPr>
          <w:noProof/>
          <w:lang w:eastAsia="de-AT"/>
        </w:rPr>
        <w:drawing>
          <wp:inline distT="0" distB="0" distL="0" distR="0" wp14:anchorId="10C562B1" wp14:editId="7F67E2E9">
            <wp:extent cx="1260348" cy="1152144"/>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H_Salzburg_Logo_Dachmarke_DE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0348" cy="1152144"/>
                    </a:xfrm>
                    <a:prstGeom prst="rect">
                      <a:avLst/>
                    </a:prstGeom>
                  </pic:spPr>
                </pic:pic>
              </a:graphicData>
            </a:graphic>
          </wp:inline>
        </w:drawing>
      </w:r>
    </w:p>
    <w:p w14:paraId="591D2F5C" w14:textId="77777777" w:rsidR="00343EFC" w:rsidRDefault="00343EFC" w:rsidP="00343EFC">
      <w:pPr>
        <w:pStyle w:val="StandardTitelseite"/>
      </w:pPr>
    </w:p>
    <w:p w14:paraId="4FAED25C" w14:textId="77777777" w:rsidR="00343EFC" w:rsidRPr="006B3781" w:rsidRDefault="00343EFC" w:rsidP="00343EFC">
      <w:pPr>
        <w:pStyle w:val="BAUeberschrift"/>
        <w:ind w:left="0" w:firstLine="0"/>
      </w:pPr>
      <w:bookmarkStart w:id="0" w:name="_Toc371182773"/>
      <w:bookmarkStart w:id="1" w:name="_Toc372465715"/>
      <w:r w:rsidRPr="006B3781">
        <w:t>Bachelorarbeit 1</w:t>
      </w:r>
      <w:bookmarkEnd w:id="0"/>
      <w:bookmarkEnd w:id="1"/>
    </w:p>
    <w:p w14:paraId="00C8E985" w14:textId="77777777" w:rsidR="00343EFC" w:rsidRDefault="00343EFC" w:rsidP="00343EFC">
      <w:pPr>
        <w:pStyle w:val="StandardTitelseite"/>
      </w:pPr>
    </w:p>
    <w:p w14:paraId="36B33B7B" w14:textId="77777777" w:rsidR="00343EFC" w:rsidRPr="002D7060" w:rsidRDefault="00343EFC" w:rsidP="00343EFC">
      <w:pPr>
        <w:pStyle w:val="BATitel"/>
        <w:rPr>
          <w:highlight w:val="yellow"/>
        </w:rPr>
      </w:pPr>
      <w:bookmarkStart w:id="2" w:name="_Toc371182774"/>
      <w:bookmarkStart w:id="3" w:name="_Toc372465716"/>
      <w:r w:rsidRPr="002D7060">
        <w:rPr>
          <w:highlight w:val="yellow"/>
        </w:rPr>
        <w:t>Titel der Bachelorarbeit</w:t>
      </w:r>
      <w:bookmarkEnd w:id="2"/>
      <w:bookmarkEnd w:id="3"/>
    </w:p>
    <w:p w14:paraId="14FD9EF3" w14:textId="77777777" w:rsidR="00343EFC" w:rsidRDefault="00343EFC" w:rsidP="00343EFC">
      <w:pPr>
        <w:pStyle w:val="BATitel"/>
      </w:pPr>
      <w:bookmarkStart w:id="4" w:name="_Toc371182775"/>
      <w:bookmarkStart w:id="5" w:name="_Toc372465717"/>
      <w:r w:rsidRPr="002D7060">
        <w:rPr>
          <w:highlight w:val="yellow"/>
        </w:rPr>
        <w:t>Evt. Untertitel der Bachelorarbeit</w:t>
      </w:r>
      <w:bookmarkEnd w:id="4"/>
      <w:bookmarkEnd w:id="5"/>
    </w:p>
    <w:p w14:paraId="60C7973C" w14:textId="77777777" w:rsidR="00343EFC" w:rsidRDefault="00343EFC" w:rsidP="00343EFC">
      <w:pPr>
        <w:pStyle w:val="StandardTitelseite"/>
      </w:pPr>
    </w:p>
    <w:p w14:paraId="6401B329" w14:textId="77777777" w:rsidR="00343EFC" w:rsidRDefault="00343EFC" w:rsidP="00343EFC">
      <w:pPr>
        <w:pStyle w:val="StandardTitelseite"/>
      </w:pPr>
    </w:p>
    <w:p w14:paraId="304307FC" w14:textId="77777777" w:rsidR="00343EFC" w:rsidRDefault="00343EFC" w:rsidP="00343EFC">
      <w:pPr>
        <w:pStyle w:val="StandardTitelseite"/>
      </w:pPr>
      <w:r>
        <w:t>durchgeführt am Studiengang</w:t>
      </w:r>
    </w:p>
    <w:p w14:paraId="16960B17" w14:textId="77777777" w:rsidR="00343EFC" w:rsidRDefault="00343EFC" w:rsidP="00343EFC">
      <w:pPr>
        <w:pStyle w:val="StandardTitelseite"/>
      </w:pPr>
      <w:r>
        <w:t>Informationstechnik und System-Management</w:t>
      </w:r>
    </w:p>
    <w:p w14:paraId="15344235" w14:textId="77777777" w:rsidR="00343EFC" w:rsidRDefault="00343EFC" w:rsidP="00343EFC">
      <w:pPr>
        <w:pStyle w:val="StandardTitelseite"/>
      </w:pPr>
      <w:r>
        <w:t>Fachhochschule Salzburg GmbH</w:t>
      </w:r>
    </w:p>
    <w:p w14:paraId="10DC9E5C" w14:textId="77777777" w:rsidR="00343EFC" w:rsidRDefault="00343EFC" w:rsidP="00343EFC">
      <w:pPr>
        <w:pStyle w:val="StandardTitelseite"/>
      </w:pPr>
    </w:p>
    <w:p w14:paraId="7AB3DE40" w14:textId="77777777" w:rsidR="00343EFC" w:rsidRPr="002D7060" w:rsidRDefault="00343EFC" w:rsidP="00343EFC">
      <w:pPr>
        <w:pStyle w:val="StandardTitelseite"/>
      </w:pPr>
      <w:r w:rsidRPr="002D7060">
        <w:t>vorgelegt von</w:t>
      </w:r>
    </w:p>
    <w:p w14:paraId="61622B3E" w14:textId="77777777" w:rsidR="00343EFC" w:rsidRPr="002D7060" w:rsidRDefault="00343EFC" w:rsidP="00343EFC">
      <w:pPr>
        <w:pStyle w:val="StandardTitelseite"/>
        <w:rPr>
          <w:highlight w:val="yellow"/>
        </w:rPr>
      </w:pPr>
      <w:r w:rsidRPr="002D7060">
        <w:rPr>
          <w:highlight w:val="yellow"/>
        </w:rPr>
        <w:t>Vorname Nachname (1. Autor)</w:t>
      </w:r>
    </w:p>
    <w:p w14:paraId="0E21DC3E" w14:textId="77777777" w:rsidR="00343EFC" w:rsidRPr="002D7060" w:rsidRDefault="00343EFC" w:rsidP="00343EFC">
      <w:pPr>
        <w:pStyle w:val="StandardTitelseite"/>
        <w:rPr>
          <w:highlight w:val="yellow"/>
        </w:rPr>
      </w:pPr>
      <w:r w:rsidRPr="002D7060">
        <w:rPr>
          <w:highlight w:val="yellow"/>
        </w:rPr>
        <w:t>Vorname Nachname (2. Autor)</w:t>
      </w:r>
    </w:p>
    <w:p w14:paraId="440AED85" w14:textId="77777777" w:rsidR="00343EFC" w:rsidRDefault="00343EFC" w:rsidP="00343EFC">
      <w:pPr>
        <w:pStyle w:val="StandardTitelseite"/>
      </w:pPr>
      <w:r w:rsidRPr="002D7060">
        <w:rPr>
          <w:highlight w:val="yellow"/>
        </w:rPr>
        <w:t>Vorname Nachname (3. Autor)</w:t>
      </w:r>
    </w:p>
    <w:p w14:paraId="7246ED97" w14:textId="77777777" w:rsidR="00343EFC" w:rsidRDefault="00343EFC" w:rsidP="00343EFC">
      <w:pPr>
        <w:pStyle w:val="StandardTitelseite"/>
      </w:pPr>
    </w:p>
    <w:p w14:paraId="2615B7BD" w14:textId="77777777" w:rsidR="00343EFC" w:rsidRDefault="00343EFC" w:rsidP="00343EFC">
      <w:pPr>
        <w:pStyle w:val="StandardTitelseite"/>
      </w:pPr>
    </w:p>
    <w:p w14:paraId="2A368722" w14:textId="77777777" w:rsidR="00343EFC" w:rsidRDefault="00343EFC" w:rsidP="00343EFC">
      <w:pPr>
        <w:pStyle w:val="StandardTitelseite"/>
      </w:pPr>
    </w:p>
    <w:p w14:paraId="08EAE30B" w14:textId="77777777" w:rsidR="00343EFC" w:rsidRDefault="00343EFC" w:rsidP="00343EFC">
      <w:pPr>
        <w:pStyle w:val="StandardTitelseite"/>
      </w:pPr>
      <w:r>
        <w:t>Studiengangsleiter: FH-Prof. DI Dr. Gerhard Jöchtl</w:t>
      </w:r>
    </w:p>
    <w:p w14:paraId="3614DF9C" w14:textId="77777777" w:rsidR="00343EFC" w:rsidRDefault="00343EFC" w:rsidP="00343EFC">
      <w:pPr>
        <w:pStyle w:val="StandardTitelseite"/>
      </w:pPr>
      <w:r>
        <w:t xml:space="preserve">Betreuer/Betreuerin: </w:t>
      </w:r>
      <w:r w:rsidRPr="006B3781">
        <w:rPr>
          <w:highlight w:val="yellow"/>
        </w:rPr>
        <w:t>akad. Grad Vorname Nachname</w:t>
      </w:r>
    </w:p>
    <w:p w14:paraId="59D32981" w14:textId="77777777" w:rsidR="00343EFC" w:rsidRDefault="00343EFC" w:rsidP="00343EFC">
      <w:pPr>
        <w:pStyle w:val="StandardTitelseite"/>
      </w:pPr>
    </w:p>
    <w:p w14:paraId="14EC1ECB" w14:textId="77777777" w:rsidR="00343EFC" w:rsidRDefault="00343EFC" w:rsidP="00343EFC">
      <w:pPr>
        <w:pStyle w:val="StandardTitelseite"/>
      </w:pPr>
      <w:r>
        <w:t xml:space="preserve">Puch/Salzburg, </w:t>
      </w:r>
      <w:r w:rsidRPr="006B3781">
        <w:rPr>
          <w:highlight w:val="yellow"/>
        </w:rPr>
        <w:t>Monat Jahr</w:t>
      </w:r>
    </w:p>
    <w:p w14:paraId="41661EEC" w14:textId="77777777" w:rsidR="00343EFC" w:rsidRDefault="00343EFC" w:rsidP="00343EFC">
      <w:pPr>
        <w:sectPr w:rsidR="00343EFC" w:rsidSect="00235E8E">
          <w:headerReference w:type="default" r:id="rId12"/>
          <w:pgSz w:w="11906" w:h="16838" w:code="9"/>
          <w:pgMar w:top="1418" w:right="1418" w:bottom="1134" w:left="1418" w:header="851" w:footer="709" w:gutter="284"/>
          <w:cols w:space="708"/>
          <w:titlePg/>
          <w:docGrid w:linePitch="360"/>
        </w:sectPr>
      </w:pPr>
    </w:p>
    <w:p w14:paraId="05BD2106" w14:textId="77777777" w:rsidR="00343EFC" w:rsidRPr="00644FFE" w:rsidRDefault="00343EFC" w:rsidP="00343EFC">
      <w:pPr>
        <w:pStyle w:val="USkeinInhaltsverz"/>
      </w:pPr>
      <w:bookmarkStart w:id="6" w:name="_Toc371182776"/>
      <w:bookmarkStart w:id="7" w:name="_Toc372464439"/>
      <w:r w:rsidRPr="00644FFE">
        <w:lastRenderedPageBreak/>
        <w:t>Eidesstattliche Erklärung</w:t>
      </w:r>
      <w:bookmarkEnd w:id="6"/>
      <w:bookmarkEnd w:id="7"/>
    </w:p>
    <w:p w14:paraId="43A89C20" w14:textId="77777777" w:rsidR="009413AC" w:rsidRPr="001236FC" w:rsidRDefault="009413AC" w:rsidP="009413AC">
      <w:pPr>
        <w:pStyle w:val="Flietext"/>
        <w:rPr>
          <w:rFonts w:ascii="Times New Roman" w:hAnsi="Times New Roman" w:cs="Times New Roman"/>
        </w:rPr>
      </w:pPr>
      <w:r w:rsidRPr="001236FC">
        <w:rPr>
          <w:rFonts w:ascii="Times New Roman" w:hAnsi="Times New Roman" w:cs="Times New Roman"/>
        </w:rPr>
        <w:t>Wir erklären hiermit eidesstattlich, dass wir die vorliegende Bachelorarbeit selbstständig und ohne fremde Hilfe verfasst, und keine anderen als die angegeben</w:t>
      </w:r>
      <w:r w:rsidR="006849A1">
        <w:rPr>
          <w:rFonts w:ascii="Times New Roman" w:hAnsi="Times New Roman" w:cs="Times New Roman"/>
        </w:rPr>
        <w:t>en</w:t>
      </w:r>
      <w:r w:rsidRPr="001236FC">
        <w:rPr>
          <w:rFonts w:ascii="Times New Roman" w:hAnsi="Times New Roman" w:cs="Times New Roman"/>
        </w:rPr>
        <w:t xml:space="preserve"> Quellen und Hilfsmittel benutzt haben. Weiters versichern wir hiermit, dass wir die den benutzten Quellen wörtlich oder inhaltlich entnommenen Stellen als solche kenntlich gemacht haben.</w:t>
      </w:r>
    </w:p>
    <w:p w14:paraId="367A5343" w14:textId="77777777" w:rsidR="009413AC" w:rsidRPr="001236FC" w:rsidRDefault="009413AC" w:rsidP="009413AC">
      <w:pPr>
        <w:pStyle w:val="Flietext"/>
        <w:rPr>
          <w:rFonts w:ascii="Times New Roman" w:hAnsi="Times New Roman" w:cs="Times New Roman"/>
        </w:rPr>
      </w:pPr>
    </w:p>
    <w:p w14:paraId="0DD910CD" w14:textId="77777777" w:rsidR="009413AC" w:rsidRPr="001236FC" w:rsidRDefault="009413AC" w:rsidP="009413AC">
      <w:pPr>
        <w:pStyle w:val="Flietext"/>
        <w:rPr>
          <w:rFonts w:ascii="Times New Roman" w:hAnsi="Times New Roman" w:cs="Times New Roman"/>
        </w:rPr>
      </w:pPr>
      <w:r w:rsidRPr="001236FC">
        <w:rPr>
          <w:rFonts w:ascii="Times New Roman" w:hAnsi="Times New Roman" w:cs="Times New Roman"/>
        </w:rPr>
        <w:t>Die Arbeit wurde bisher in gleicher oder ähnlicher Form keiner anderen Prüfungskommission weder im In- noch im Ausland vorgelegt und auch nicht veröffentlicht.</w:t>
      </w:r>
    </w:p>
    <w:p w14:paraId="5B664BAF" w14:textId="77777777" w:rsidR="009413AC" w:rsidRPr="001236FC" w:rsidRDefault="009413AC" w:rsidP="009413AC">
      <w:pPr>
        <w:autoSpaceDE w:val="0"/>
        <w:autoSpaceDN w:val="0"/>
        <w:adjustRightInd w:val="0"/>
        <w:spacing w:line="240" w:lineRule="auto"/>
        <w:rPr>
          <w:sz w:val="22"/>
        </w:rPr>
      </w:pPr>
    </w:p>
    <w:p w14:paraId="7E724FCA" w14:textId="77777777" w:rsidR="009413AC" w:rsidRPr="001236FC" w:rsidRDefault="009413AC" w:rsidP="009413AC">
      <w:pPr>
        <w:pStyle w:val="ZusammenfassungAbstract"/>
        <w:rPr>
          <w:rFonts w:ascii="Times New Roman" w:hAnsi="Times New Roman" w:cs="Times New Roman"/>
        </w:rPr>
      </w:pPr>
    </w:p>
    <w:p w14:paraId="026BE2B6" w14:textId="77777777" w:rsidR="009413AC" w:rsidRPr="001236FC" w:rsidRDefault="009413AC" w:rsidP="009413AC">
      <w:pPr>
        <w:autoSpaceDE w:val="0"/>
        <w:autoSpaceDN w:val="0"/>
        <w:adjustRightInd w:val="0"/>
        <w:spacing w:line="240" w:lineRule="auto"/>
        <w:rPr>
          <w:sz w:val="22"/>
        </w:rPr>
      </w:pPr>
    </w:p>
    <w:p w14:paraId="7FE50A00" w14:textId="77777777" w:rsidR="009413AC" w:rsidRPr="001236FC" w:rsidRDefault="009413AC" w:rsidP="009413AC">
      <w:pPr>
        <w:tabs>
          <w:tab w:val="left" w:pos="5580"/>
        </w:tabs>
        <w:autoSpaceDE w:val="0"/>
        <w:autoSpaceDN w:val="0"/>
        <w:adjustRightInd w:val="0"/>
        <w:spacing w:line="240" w:lineRule="auto"/>
        <w:rPr>
          <w:sz w:val="16"/>
          <w:szCs w:val="16"/>
        </w:rPr>
      </w:pPr>
      <w:r w:rsidRPr="001236FC">
        <w:rPr>
          <w:noProof/>
          <w:sz w:val="22"/>
          <w:lang w:eastAsia="de-AT"/>
        </w:rPr>
        <mc:AlternateContent>
          <mc:Choice Requires="wps">
            <w:drawing>
              <wp:inline distT="0" distB="0" distL="0" distR="0" wp14:anchorId="5E5A6075" wp14:editId="4C33408B">
                <wp:extent cx="1800225" cy="0"/>
                <wp:effectExtent l="13970" t="6350" r="5080" b="12700"/>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w14:anchorId="40C1849E" id="_x0000_t32" coordsize="21600,21600" o:spt="32" o:oned="t" path="m,l21600,21600e" filled="f">
                <v:path arrowok="t" fillok="f" o:connecttype="none"/>
                <o:lock v:ext="edit" shapetype="t"/>
              </v:shapetype>
              <v:shape id="AutoShape 3" o:spid="_x0000_s1026" type="#_x0000_t32" style="width:141.7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">
                <v:stroke dashstyle="1 1" endcap="round"/>
                <w10:anchorlock/>
              </v:shape>
            </w:pict>
          </mc:Fallback>
        </mc:AlternateContent>
      </w:r>
      <w:r w:rsidRPr="001236FC">
        <w:rPr>
          <w:sz w:val="22"/>
        </w:rPr>
        <w:tab/>
      </w:r>
      <w:r w:rsidRPr="001236FC">
        <w:rPr>
          <w:noProof/>
          <w:sz w:val="22"/>
          <w:lang w:eastAsia="de-AT"/>
        </w:rPr>
        <mc:AlternateContent>
          <mc:Choice Requires="wps">
            <w:drawing>
              <wp:inline distT="0" distB="0" distL="0" distR="0" wp14:anchorId="653FFEBE" wp14:editId="631CAE97">
                <wp:extent cx="1800225" cy="0"/>
                <wp:effectExtent l="13970" t="6350" r="5080" b="12700"/>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289C9D9B" id="AutoShape 2" o:spid="_x0000_s1026" type="#_x0000_t32" style="width:141.7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">
                <v:stroke dashstyle="1 1" endcap="round"/>
                <w10:anchorlock/>
              </v:shape>
            </w:pict>
          </mc:Fallback>
        </mc:AlternateContent>
      </w:r>
      <w:r w:rsidRPr="001236FC">
        <w:rPr>
          <w:sz w:val="16"/>
          <w:szCs w:val="16"/>
        </w:rPr>
        <w:t>Datum</w:t>
      </w:r>
      <w:r w:rsidRPr="001236FC">
        <w:rPr>
          <w:sz w:val="16"/>
          <w:szCs w:val="16"/>
        </w:rPr>
        <w:tab/>
        <w:t>Unterschrift</w:t>
      </w:r>
    </w:p>
    <w:p w14:paraId="10BD9073" w14:textId="77777777" w:rsidR="009413AC" w:rsidRPr="001236FC" w:rsidRDefault="009413AC" w:rsidP="009413AC">
      <w:pPr>
        <w:tabs>
          <w:tab w:val="left" w:pos="5580"/>
        </w:tabs>
        <w:autoSpaceDE w:val="0"/>
        <w:autoSpaceDN w:val="0"/>
        <w:adjustRightInd w:val="0"/>
        <w:spacing w:line="240" w:lineRule="auto"/>
        <w:rPr>
          <w:sz w:val="16"/>
          <w:szCs w:val="16"/>
        </w:rPr>
      </w:pPr>
    </w:p>
    <w:p w14:paraId="535B4C4A" w14:textId="77777777" w:rsidR="009413AC" w:rsidRPr="001236FC" w:rsidRDefault="009413AC" w:rsidP="009413AC">
      <w:pPr>
        <w:autoSpaceDE w:val="0"/>
        <w:autoSpaceDN w:val="0"/>
        <w:adjustRightInd w:val="0"/>
        <w:spacing w:line="240" w:lineRule="auto"/>
        <w:rPr>
          <w:sz w:val="22"/>
        </w:rPr>
      </w:pPr>
    </w:p>
    <w:p w14:paraId="708A9BC8" w14:textId="77777777" w:rsidR="009413AC" w:rsidRPr="001236FC" w:rsidRDefault="009413AC" w:rsidP="009413AC">
      <w:pPr>
        <w:tabs>
          <w:tab w:val="left" w:pos="5580"/>
        </w:tabs>
        <w:autoSpaceDE w:val="0"/>
        <w:autoSpaceDN w:val="0"/>
        <w:adjustRightInd w:val="0"/>
        <w:spacing w:line="240" w:lineRule="auto"/>
        <w:rPr>
          <w:sz w:val="16"/>
          <w:szCs w:val="16"/>
        </w:rPr>
      </w:pPr>
      <w:r w:rsidRPr="001236FC">
        <w:rPr>
          <w:noProof/>
          <w:sz w:val="22"/>
          <w:lang w:eastAsia="de-AT"/>
        </w:rPr>
        <mc:AlternateContent>
          <mc:Choice Requires="wps">
            <w:drawing>
              <wp:inline distT="0" distB="0" distL="0" distR="0" wp14:anchorId="5E62C273" wp14:editId="0DCAAFB0">
                <wp:extent cx="1800225" cy="0"/>
                <wp:effectExtent l="13970" t="6350" r="5080" b="12700"/>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1B8D64BB" id="AutoShape 3" o:spid="_x0000_s1026" type="#_x0000_t32" style="width:141.7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">
                <v:stroke dashstyle="1 1" endcap="round"/>
                <w10:anchorlock/>
              </v:shape>
            </w:pict>
          </mc:Fallback>
        </mc:AlternateContent>
      </w:r>
      <w:r w:rsidRPr="001236FC">
        <w:rPr>
          <w:sz w:val="22"/>
        </w:rPr>
        <w:tab/>
      </w:r>
      <w:r w:rsidRPr="001236FC">
        <w:rPr>
          <w:noProof/>
          <w:sz w:val="22"/>
          <w:lang w:eastAsia="de-AT"/>
        </w:rPr>
        <mc:AlternateContent>
          <mc:Choice Requires="wps">
            <w:drawing>
              <wp:inline distT="0" distB="0" distL="0" distR="0" wp14:anchorId="33C2BAB8" wp14:editId="5081FF22">
                <wp:extent cx="1800225" cy="0"/>
                <wp:effectExtent l="13970" t="6350" r="5080" b="12700"/>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4E86E292" id="AutoShape 2" o:spid="_x0000_s1026" type="#_x0000_t32" style="width:141.7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">
                <v:stroke dashstyle="1 1" endcap="round"/>
                <w10:anchorlock/>
              </v:shape>
            </w:pict>
          </mc:Fallback>
        </mc:AlternateContent>
      </w:r>
      <w:r w:rsidRPr="001236FC">
        <w:rPr>
          <w:sz w:val="16"/>
          <w:szCs w:val="16"/>
        </w:rPr>
        <w:t>Datum</w:t>
      </w:r>
      <w:r w:rsidRPr="001236FC">
        <w:rPr>
          <w:sz w:val="16"/>
          <w:szCs w:val="16"/>
        </w:rPr>
        <w:tab/>
        <w:t>Unterschrift</w:t>
      </w:r>
    </w:p>
    <w:p w14:paraId="10872CE3" w14:textId="77777777" w:rsidR="009413AC" w:rsidRPr="001236FC" w:rsidRDefault="009413AC" w:rsidP="009413AC">
      <w:pPr>
        <w:tabs>
          <w:tab w:val="left" w:pos="5580"/>
        </w:tabs>
        <w:autoSpaceDE w:val="0"/>
        <w:autoSpaceDN w:val="0"/>
        <w:adjustRightInd w:val="0"/>
        <w:spacing w:line="240" w:lineRule="auto"/>
        <w:rPr>
          <w:sz w:val="22"/>
        </w:rPr>
      </w:pPr>
    </w:p>
    <w:p w14:paraId="2CD1C33A" w14:textId="77777777" w:rsidR="009413AC" w:rsidRPr="001236FC" w:rsidRDefault="009413AC" w:rsidP="009413AC">
      <w:pPr>
        <w:autoSpaceDE w:val="0"/>
        <w:autoSpaceDN w:val="0"/>
        <w:adjustRightInd w:val="0"/>
        <w:spacing w:line="240" w:lineRule="auto"/>
        <w:rPr>
          <w:sz w:val="22"/>
        </w:rPr>
      </w:pPr>
    </w:p>
    <w:p w14:paraId="063B5BD8" w14:textId="77777777" w:rsidR="009413AC" w:rsidRPr="001236FC" w:rsidRDefault="009413AC" w:rsidP="009413AC">
      <w:pPr>
        <w:tabs>
          <w:tab w:val="left" w:pos="5580"/>
        </w:tabs>
        <w:autoSpaceDE w:val="0"/>
        <w:autoSpaceDN w:val="0"/>
        <w:adjustRightInd w:val="0"/>
        <w:spacing w:line="240" w:lineRule="auto"/>
        <w:rPr>
          <w:sz w:val="16"/>
          <w:szCs w:val="16"/>
        </w:rPr>
      </w:pPr>
      <w:r w:rsidRPr="001236FC">
        <w:rPr>
          <w:noProof/>
          <w:sz w:val="22"/>
          <w:lang w:eastAsia="de-AT"/>
        </w:rPr>
        <mc:AlternateContent>
          <mc:Choice Requires="wps">
            <w:drawing>
              <wp:inline distT="0" distB="0" distL="0" distR="0" wp14:anchorId="26259079" wp14:editId="0A2432A0">
                <wp:extent cx="1800225" cy="0"/>
                <wp:effectExtent l="13970" t="6350" r="5080" b="12700"/>
                <wp:docPr id="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324532BB" id="AutoShape 3" o:spid="_x0000_s1026" type="#_x0000_t32" style="width:141.7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">
                <v:stroke dashstyle="1 1" endcap="round"/>
                <w10:anchorlock/>
              </v:shape>
            </w:pict>
          </mc:Fallback>
        </mc:AlternateContent>
      </w:r>
      <w:r w:rsidRPr="001236FC">
        <w:rPr>
          <w:sz w:val="22"/>
        </w:rPr>
        <w:tab/>
      </w:r>
      <w:r w:rsidRPr="001236FC">
        <w:rPr>
          <w:noProof/>
          <w:sz w:val="22"/>
          <w:lang w:eastAsia="de-AT"/>
        </w:rPr>
        <mc:AlternateContent>
          <mc:Choice Requires="wps">
            <w:drawing>
              <wp:inline distT="0" distB="0" distL="0" distR="0" wp14:anchorId="29B6CE3D" wp14:editId="6512B0C8">
                <wp:extent cx="1800225" cy="0"/>
                <wp:effectExtent l="13970" t="6350" r="5080" b="12700"/>
                <wp:docPr id="1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inline>
            </w:drawing>
          </mc:Choice>
          <mc:Fallback>
            <w:pict>
              <v:shape w14:anchorId="5677693F" id="AutoShape 2" o:spid="_x0000_s1026" type="#_x0000_t32" style="width:141.7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">
                <v:stroke dashstyle="1 1" endcap="round"/>
                <w10:anchorlock/>
              </v:shape>
            </w:pict>
          </mc:Fallback>
        </mc:AlternateContent>
      </w:r>
      <w:r w:rsidRPr="001236FC">
        <w:rPr>
          <w:sz w:val="16"/>
          <w:szCs w:val="16"/>
        </w:rPr>
        <w:t>Datum</w:t>
      </w:r>
      <w:r w:rsidRPr="001236FC">
        <w:rPr>
          <w:sz w:val="16"/>
          <w:szCs w:val="16"/>
        </w:rPr>
        <w:tab/>
        <w:t>Unterschrift</w:t>
      </w:r>
    </w:p>
    <w:p w14:paraId="2E3F23CB" w14:textId="77777777" w:rsidR="009413AC" w:rsidRPr="00F15AA2" w:rsidRDefault="009413AC" w:rsidP="009413AC">
      <w:pPr>
        <w:tabs>
          <w:tab w:val="left" w:pos="5580"/>
        </w:tabs>
        <w:autoSpaceDE w:val="0"/>
        <w:autoSpaceDN w:val="0"/>
        <w:adjustRightInd w:val="0"/>
        <w:spacing w:line="240" w:lineRule="auto"/>
        <w:rPr>
          <w:rFonts w:ascii="Arial" w:hAnsi="Arial" w:cs="Arial"/>
          <w:sz w:val="22"/>
        </w:rPr>
      </w:pPr>
    </w:p>
    <w:p w14:paraId="474CF0AC" w14:textId="77777777" w:rsidR="009413AC" w:rsidRDefault="009413AC" w:rsidP="009413AC">
      <w:pPr>
        <w:rPr>
          <w:highlight w:val="yellow"/>
        </w:rPr>
      </w:pPr>
    </w:p>
    <w:p w14:paraId="6DB9CCB9" w14:textId="77777777" w:rsidR="00343EFC" w:rsidRDefault="00343EFC" w:rsidP="00343EFC"/>
    <w:p w14:paraId="0BEFD809" w14:textId="77777777" w:rsidR="00E614F0" w:rsidRDefault="00E614F0" w:rsidP="00343EFC"/>
    <w:p w14:paraId="0B3F8A72" w14:textId="77777777" w:rsidR="00E614F0" w:rsidRDefault="00E614F0" w:rsidP="00E614F0">
      <w:r w:rsidRPr="000A43EC">
        <w:rPr>
          <w:highlight w:val="yellow"/>
        </w:rPr>
        <w:t>WICHTIG</w:t>
      </w:r>
      <w:r>
        <w:rPr>
          <w:highlight w:val="yellow"/>
        </w:rPr>
        <w:t xml:space="preserve"> für BA1</w:t>
      </w:r>
      <w:r w:rsidRPr="000A43EC">
        <w:rPr>
          <w:highlight w:val="yellow"/>
        </w:rPr>
        <w:t xml:space="preserve">: </w:t>
      </w:r>
      <w:r>
        <w:rPr>
          <w:highlight w:val="yellow"/>
        </w:rPr>
        <w:t>Unterschriften von allen Studierenden (Scan)</w:t>
      </w:r>
      <w:r w:rsidRPr="001353D1">
        <w:rPr>
          <w:highlight w:val="yellow"/>
        </w:rPr>
        <w:t>!</w:t>
      </w:r>
    </w:p>
    <w:p w14:paraId="1FAEDB3B" w14:textId="77777777" w:rsidR="00E614F0" w:rsidRDefault="00E614F0" w:rsidP="00343EFC">
      <w:pPr>
        <w:sectPr w:rsidR="00E614F0" w:rsidSect="00484203">
          <w:pgSz w:w="11906" w:h="16838" w:code="9"/>
          <w:pgMar w:top="1418" w:right="1418" w:bottom="1134" w:left="1418" w:header="851" w:footer="709" w:gutter="284"/>
          <w:cols w:space="708"/>
          <w:docGrid w:linePitch="360"/>
        </w:sectPr>
      </w:pPr>
    </w:p>
    <w:p w14:paraId="121D3988" w14:textId="77777777" w:rsidR="00343EFC" w:rsidRPr="000A43EC" w:rsidRDefault="00343EFC" w:rsidP="00343EFC">
      <w:pPr>
        <w:pStyle w:val="USkeinInhaltsverz"/>
        <w:rPr>
          <w:lang w:val="en-GB"/>
        </w:rPr>
      </w:pPr>
      <w:bookmarkStart w:id="8" w:name="_Toc371182778"/>
      <w:bookmarkStart w:id="9" w:name="_Toc372464441"/>
      <w:r w:rsidRPr="000A43EC">
        <w:rPr>
          <w:lang w:val="en-GB"/>
        </w:rPr>
        <w:lastRenderedPageBreak/>
        <w:t>Abstract</w:t>
      </w:r>
      <w:bookmarkEnd w:id="8"/>
      <w:bookmarkEnd w:id="9"/>
    </w:p>
    <w:p w14:paraId="0634DABF" w14:textId="77777777" w:rsidR="00343EFC" w:rsidRPr="000A43EC" w:rsidRDefault="00343EFC" w:rsidP="00343EFC">
      <w:pPr>
        <w:rPr>
          <w:highlight w:val="yellow"/>
          <w:lang w:val="en-GB"/>
        </w:rPr>
      </w:pPr>
      <w:r w:rsidRPr="000A43EC">
        <w:rPr>
          <w:highlight w:val="yellow"/>
          <w:lang w:val="en-GB"/>
        </w:rPr>
        <w:t>Summary in English / approximately 150</w:t>
      </w:r>
      <w:r w:rsidR="007D6D7E">
        <w:rPr>
          <w:highlight w:val="yellow"/>
          <w:lang w:val="en-GB"/>
        </w:rPr>
        <w:t>-200</w:t>
      </w:r>
      <w:r w:rsidRPr="000A43EC">
        <w:rPr>
          <w:highlight w:val="yellow"/>
          <w:lang w:val="en-GB"/>
        </w:rPr>
        <w:t xml:space="preserve"> words</w:t>
      </w:r>
    </w:p>
    <w:p w14:paraId="34B877AD" w14:textId="77777777" w:rsidR="00343EFC" w:rsidRDefault="00343EFC" w:rsidP="00343EFC">
      <w:pPr>
        <w:rPr>
          <w:highlight w:val="yellow"/>
          <w:lang w:val="en-GB"/>
        </w:rPr>
      </w:pPr>
    </w:p>
    <w:p w14:paraId="23D3FAB8" w14:textId="77777777" w:rsidR="00343EFC" w:rsidRDefault="00343EFC" w:rsidP="00343EFC">
      <w:pPr>
        <w:rPr>
          <w:highlight w:val="yellow"/>
          <w:lang w:val="en-GB"/>
        </w:rPr>
      </w:pPr>
    </w:p>
    <w:p w14:paraId="16463AA4" w14:textId="77777777" w:rsidR="00343EFC" w:rsidRDefault="00343EFC" w:rsidP="00343EFC">
      <w:pPr>
        <w:rPr>
          <w:highlight w:val="yellow"/>
          <w:lang w:val="en-GB"/>
        </w:rPr>
      </w:pPr>
    </w:p>
    <w:p w14:paraId="1F44583B" w14:textId="77777777" w:rsidR="00343EFC" w:rsidRDefault="00343EFC" w:rsidP="00343EFC">
      <w:pPr>
        <w:rPr>
          <w:highlight w:val="yellow"/>
          <w:lang w:val="en-GB"/>
        </w:rPr>
      </w:pPr>
    </w:p>
    <w:p w14:paraId="1BF9A12F" w14:textId="77777777" w:rsidR="00343EFC" w:rsidRDefault="00343EFC" w:rsidP="00343EFC">
      <w:pPr>
        <w:rPr>
          <w:highlight w:val="yellow"/>
          <w:lang w:val="en-GB"/>
        </w:rPr>
      </w:pPr>
    </w:p>
    <w:p w14:paraId="52A94211" w14:textId="77777777" w:rsidR="00343EFC" w:rsidRDefault="00343EFC" w:rsidP="00343EFC">
      <w:pPr>
        <w:rPr>
          <w:highlight w:val="yellow"/>
          <w:lang w:val="en-GB"/>
        </w:rPr>
      </w:pPr>
    </w:p>
    <w:p w14:paraId="425876A5" w14:textId="77777777" w:rsidR="00343EFC" w:rsidRDefault="00343EFC" w:rsidP="00343EFC">
      <w:pPr>
        <w:rPr>
          <w:highlight w:val="yellow"/>
          <w:lang w:val="en-GB"/>
        </w:rPr>
      </w:pPr>
    </w:p>
    <w:p w14:paraId="56CC6411" w14:textId="77777777" w:rsidR="00343EFC" w:rsidRDefault="00343EFC" w:rsidP="00343EFC">
      <w:pPr>
        <w:rPr>
          <w:highlight w:val="yellow"/>
          <w:lang w:val="en-GB"/>
        </w:rPr>
      </w:pPr>
    </w:p>
    <w:p w14:paraId="7A27CEFE" w14:textId="77777777" w:rsidR="00343EFC" w:rsidRPr="00472549" w:rsidRDefault="00343EFC" w:rsidP="00343EFC">
      <w:pPr>
        <w:rPr>
          <w:lang w:val="en-GB"/>
        </w:rPr>
        <w:sectPr w:rsidR="00343EFC" w:rsidRPr="00472549" w:rsidSect="00484203">
          <w:pgSz w:w="11906" w:h="16838" w:code="9"/>
          <w:pgMar w:top="1418" w:right="1418" w:bottom="1134" w:left="1418" w:header="851" w:footer="709" w:gutter="284"/>
          <w:cols w:space="708"/>
          <w:docGrid w:linePitch="360"/>
        </w:sectPr>
      </w:pPr>
    </w:p>
    <w:p w14:paraId="643CD8E9" w14:textId="77777777" w:rsidR="00343EFC" w:rsidRDefault="00343EFC" w:rsidP="00343EFC">
      <w:pPr>
        <w:pStyle w:val="USkeinInhaltsverz"/>
      </w:pPr>
      <w:bookmarkStart w:id="10" w:name="_Toc371182779"/>
      <w:bookmarkStart w:id="11" w:name="_Toc372464442"/>
      <w:r>
        <w:lastRenderedPageBreak/>
        <w:t>Danksagung</w:t>
      </w:r>
      <w:bookmarkEnd w:id="10"/>
      <w:bookmarkEnd w:id="11"/>
    </w:p>
    <w:p w14:paraId="0D5A5F8E" w14:textId="77777777" w:rsidR="00343EFC" w:rsidRDefault="00343EFC" w:rsidP="00343EFC">
      <w:pPr>
        <w:rPr>
          <w:highlight w:val="yellow"/>
        </w:rPr>
      </w:pPr>
      <w:r>
        <w:rPr>
          <w:highlight w:val="yellow"/>
        </w:rPr>
        <w:t>Die Danksagung ist NICHT vorgeschrieben. Auf Wunsch von Studierenden vorangegangener Semester wurde sie in diese Vorlage augenommen.</w:t>
      </w:r>
    </w:p>
    <w:p w14:paraId="5F107631" w14:textId="77777777" w:rsidR="00343EFC" w:rsidRDefault="00343EFC" w:rsidP="00343EFC"/>
    <w:p w14:paraId="15932B11" w14:textId="77777777" w:rsidR="00343EFC" w:rsidRDefault="00343EFC" w:rsidP="00343EFC">
      <w:pPr>
        <w:sectPr w:rsidR="00343EFC" w:rsidSect="00484203">
          <w:pgSz w:w="11906" w:h="16838" w:code="9"/>
          <w:pgMar w:top="1418" w:right="1418" w:bottom="1134" w:left="1418" w:header="851" w:footer="709" w:gutter="284"/>
          <w:cols w:space="708"/>
          <w:docGrid w:linePitch="360"/>
        </w:sectPr>
      </w:pPr>
    </w:p>
    <w:p w14:paraId="49E7E8EB" w14:textId="77777777" w:rsidR="00343EFC" w:rsidRPr="00897B4F" w:rsidRDefault="00343EFC" w:rsidP="00633BD8">
      <w:pPr>
        <w:pStyle w:val="USkeinInhaltsverz"/>
      </w:pPr>
      <w:bookmarkStart w:id="12" w:name="_Toc372471261"/>
      <w:r w:rsidRPr="00897B4F">
        <w:lastRenderedPageBreak/>
        <w:t>Inhaltsverzeichnis</w:t>
      </w:r>
      <w:bookmarkEnd w:id="12"/>
    </w:p>
    <w:p w14:paraId="60DF4C9F" w14:textId="77777777" w:rsidR="00343EFC" w:rsidRDefault="00343EFC" w:rsidP="00343EFC">
      <w:r>
        <w:t>Das Inhaltsverzeichnis kann automatisch über „Verweise / Inhaltsverzeichnis“ erstellt werden. Akutalisierungen sind jederzeit möglich, müssen aber über „Felder aktualisieren“ manuell ausgelöst werden.</w:t>
      </w:r>
    </w:p>
    <w:p w14:paraId="718B5403" w14:textId="77777777" w:rsidR="00343EFC" w:rsidRDefault="00343EFC" w:rsidP="00343EFC"/>
    <w:p w14:paraId="0922F8A5" w14:textId="77777777" w:rsidR="00E36A96" w:rsidRDefault="00343EFC">
      <w:pPr>
        <w:pStyle w:val="Verzeichnis1"/>
        <w:tabs>
          <w:tab w:val="left" w:pos="440"/>
          <w:tab w:val="right" w:leader="dot" w:pos="8776"/>
        </w:tabs>
        <w:rPr>
          <w:rFonts w:asciiTheme="minorHAnsi" w:eastAsiaTheme="minorEastAsia" w:hAnsiTheme="minorHAnsi" w:cstheme="minorBidi"/>
          <w:noProof/>
          <w:sz w:val="22"/>
          <w:lang w:eastAsia="de-AT"/>
        </w:rPr>
      </w:pPr>
      <w:r>
        <w:fldChar w:fldCharType="begin"/>
      </w:r>
      <w:r>
        <w:instrText xml:space="preserve"> TOC \h \z \t "US1 Hauptkapitel;1;US2 Kapitel;2" </w:instrText>
      </w:r>
      <w:r>
        <w:fldChar w:fldCharType="separate"/>
      </w:r>
      <w:hyperlink w:anchor="_Toc106796353" w:history="1">
        <w:r w:rsidR="00E36A96" w:rsidRPr="00CC1013">
          <w:rPr>
            <w:rStyle w:val="Hyperlink"/>
            <w:noProof/>
          </w:rPr>
          <w:t>1</w:t>
        </w:r>
        <w:r w:rsidR="00E36A96">
          <w:rPr>
            <w:rFonts w:asciiTheme="minorHAnsi" w:eastAsiaTheme="minorEastAsia" w:hAnsiTheme="minorHAnsi" w:cstheme="minorBidi"/>
            <w:noProof/>
            <w:sz w:val="22"/>
            <w:lang w:eastAsia="de-AT"/>
          </w:rPr>
          <w:tab/>
        </w:r>
        <w:r w:rsidR="00E36A96" w:rsidRPr="00CC1013">
          <w:rPr>
            <w:rStyle w:val="Hyperlink"/>
            <w:noProof/>
          </w:rPr>
          <w:t>Einleitung</w:t>
        </w:r>
        <w:r w:rsidR="00E36A96">
          <w:rPr>
            <w:noProof/>
            <w:webHidden/>
          </w:rPr>
          <w:tab/>
        </w:r>
        <w:r w:rsidR="00E36A96">
          <w:rPr>
            <w:noProof/>
            <w:webHidden/>
          </w:rPr>
          <w:fldChar w:fldCharType="begin"/>
        </w:r>
        <w:r w:rsidR="00E36A96">
          <w:rPr>
            <w:noProof/>
            <w:webHidden/>
          </w:rPr>
          <w:instrText xml:space="preserve"> PAGEREF _Toc106796353 \h </w:instrText>
        </w:r>
        <w:r w:rsidR="00E36A96">
          <w:rPr>
            <w:noProof/>
            <w:webHidden/>
          </w:rPr>
        </w:r>
        <w:r w:rsidR="00E36A96">
          <w:rPr>
            <w:noProof/>
            <w:webHidden/>
          </w:rPr>
          <w:fldChar w:fldCharType="separate"/>
        </w:r>
        <w:r w:rsidR="00E433E7">
          <w:rPr>
            <w:noProof/>
            <w:webHidden/>
          </w:rPr>
          <w:t>1</w:t>
        </w:r>
        <w:r w:rsidR="00E36A96">
          <w:rPr>
            <w:noProof/>
            <w:webHidden/>
          </w:rPr>
          <w:fldChar w:fldCharType="end"/>
        </w:r>
      </w:hyperlink>
    </w:p>
    <w:p w14:paraId="1DA987AB" w14:textId="77777777" w:rsidR="00E36A96" w:rsidRDefault="00E36A96">
      <w:pPr>
        <w:pStyle w:val="Verzeichnis1"/>
        <w:tabs>
          <w:tab w:val="left" w:pos="440"/>
          <w:tab w:val="right" w:leader="dot" w:pos="8776"/>
        </w:tabs>
        <w:rPr>
          <w:rFonts w:asciiTheme="minorHAnsi" w:eastAsiaTheme="minorEastAsia" w:hAnsiTheme="minorHAnsi" w:cstheme="minorBidi"/>
          <w:noProof/>
          <w:sz w:val="22"/>
          <w:lang w:eastAsia="de-AT"/>
        </w:rPr>
      </w:pPr>
      <w:hyperlink w:anchor="_Toc106796354" w:history="1">
        <w:r w:rsidRPr="00CC1013">
          <w:rPr>
            <w:rStyle w:val="Hyperlink"/>
            <w:noProof/>
          </w:rPr>
          <w:t>2</w:t>
        </w:r>
        <w:r>
          <w:rPr>
            <w:rFonts w:asciiTheme="minorHAnsi" w:eastAsiaTheme="minorEastAsia" w:hAnsiTheme="minorHAnsi" w:cstheme="minorBidi"/>
            <w:noProof/>
            <w:sz w:val="22"/>
            <w:lang w:eastAsia="de-AT"/>
          </w:rPr>
          <w:tab/>
        </w:r>
        <w:r w:rsidRPr="00CC1013">
          <w:rPr>
            <w:rStyle w:val="Hyperlink"/>
            <w:noProof/>
          </w:rPr>
          <w:t>Grundlagen zu … (bitte eigene Überschrift(en) formulieren)</w:t>
        </w:r>
        <w:r>
          <w:rPr>
            <w:noProof/>
            <w:webHidden/>
          </w:rPr>
          <w:tab/>
        </w:r>
        <w:r>
          <w:rPr>
            <w:noProof/>
            <w:webHidden/>
          </w:rPr>
          <w:fldChar w:fldCharType="begin"/>
        </w:r>
        <w:r>
          <w:rPr>
            <w:noProof/>
            <w:webHidden/>
          </w:rPr>
          <w:instrText xml:space="preserve"> PAGEREF _Toc106796354 \h </w:instrText>
        </w:r>
        <w:r>
          <w:rPr>
            <w:noProof/>
            <w:webHidden/>
          </w:rPr>
        </w:r>
        <w:r>
          <w:rPr>
            <w:noProof/>
            <w:webHidden/>
          </w:rPr>
          <w:fldChar w:fldCharType="separate"/>
        </w:r>
        <w:r w:rsidR="00E433E7">
          <w:rPr>
            <w:noProof/>
            <w:webHidden/>
          </w:rPr>
          <w:t>2</w:t>
        </w:r>
        <w:r>
          <w:rPr>
            <w:noProof/>
            <w:webHidden/>
          </w:rPr>
          <w:fldChar w:fldCharType="end"/>
        </w:r>
      </w:hyperlink>
    </w:p>
    <w:p w14:paraId="0BC667AB" w14:textId="77777777" w:rsidR="00E36A96" w:rsidRDefault="00E36A96">
      <w:pPr>
        <w:pStyle w:val="Verzeichnis2"/>
        <w:tabs>
          <w:tab w:val="left" w:pos="880"/>
          <w:tab w:val="right" w:leader="dot" w:pos="8776"/>
        </w:tabs>
        <w:rPr>
          <w:rFonts w:asciiTheme="minorHAnsi" w:eastAsiaTheme="minorEastAsia" w:hAnsiTheme="minorHAnsi" w:cstheme="minorBidi"/>
          <w:noProof/>
          <w:sz w:val="22"/>
          <w:lang w:eastAsia="de-AT"/>
        </w:rPr>
      </w:pPr>
      <w:hyperlink w:anchor="_Toc106796355" w:history="1">
        <w:r w:rsidRPr="00CC1013">
          <w:rPr>
            <w:rStyle w:val="Hyperlink"/>
            <w:noProof/>
          </w:rPr>
          <w:t>2.1</w:t>
        </w:r>
        <w:r>
          <w:rPr>
            <w:rFonts w:asciiTheme="minorHAnsi" w:eastAsiaTheme="minorEastAsia" w:hAnsiTheme="minorHAnsi" w:cstheme="minorBidi"/>
            <w:noProof/>
            <w:sz w:val="22"/>
            <w:lang w:eastAsia="de-AT"/>
          </w:rPr>
          <w:tab/>
        </w:r>
        <w:r w:rsidRPr="00CC1013">
          <w:rPr>
            <w:rStyle w:val="Hyperlink"/>
            <w:noProof/>
          </w:rPr>
          <w:t>Formeln</w:t>
        </w:r>
        <w:r>
          <w:rPr>
            <w:noProof/>
            <w:webHidden/>
          </w:rPr>
          <w:tab/>
        </w:r>
        <w:r>
          <w:rPr>
            <w:noProof/>
            <w:webHidden/>
          </w:rPr>
          <w:fldChar w:fldCharType="begin"/>
        </w:r>
        <w:r>
          <w:rPr>
            <w:noProof/>
            <w:webHidden/>
          </w:rPr>
          <w:instrText xml:space="preserve"> PAGEREF _Toc106796355 \h </w:instrText>
        </w:r>
        <w:r>
          <w:rPr>
            <w:noProof/>
            <w:webHidden/>
          </w:rPr>
        </w:r>
        <w:r>
          <w:rPr>
            <w:noProof/>
            <w:webHidden/>
          </w:rPr>
          <w:fldChar w:fldCharType="separate"/>
        </w:r>
        <w:r w:rsidR="00E433E7">
          <w:rPr>
            <w:noProof/>
            <w:webHidden/>
          </w:rPr>
          <w:t>2</w:t>
        </w:r>
        <w:r>
          <w:rPr>
            <w:noProof/>
            <w:webHidden/>
          </w:rPr>
          <w:fldChar w:fldCharType="end"/>
        </w:r>
      </w:hyperlink>
    </w:p>
    <w:p w14:paraId="5583B59B" w14:textId="77777777" w:rsidR="00E36A96" w:rsidRDefault="00E36A96">
      <w:pPr>
        <w:pStyle w:val="Verzeichnis2"/>
        <w:tabs>
          <w:tab w:val="left" w:pos="880"/>
          <w:tab w:val="right" w:leader="dot" w:pos="8776"/>
        </w:tabs>
        <w:rPr>
          <w:rFonts w:asciiTheme="minorHAnsi" w:eastAsiaTheme="minorEastAsia" w:hAnsiTheme="minorHAnsi" w:cstheme="minorBidi"/>
          <w:noProof/>
          <w:sz w:val="22"/>
          <w:lang w:eastAsia="de-AT"/>
        </w:rPr>
      </w:pPr>
      <w:hyperlink w:anchor="_Toc106796356" w:history="1">
        <w:r w:rsidRPr="00CC1013">
          <w:rPr>
            <w:rStyle w:val="Hyperlink"/>
            <w:noProof/>
          </w:rPr>
          <w:t>2.2</w:t>
        </w:r>
        <w:r>
          <w:rPr>
            <w:rFonts w:asciiTheme="minorHAnsi" w:eastAsiaTheme="minorEastAsia" w:hAnsiTheme="minorHAnsi" w:cstheme="minorBidi"/>
            <w:noProof/>
            <w:sz w:val="22"/>
            <w:lang w:eastAsia="de-AT"/>
          </w:rPr>
          <w:tab/>
        </w:r>
        <w:r w:rsidRPr="00CC1013">
          <w:rPr>
            <w:rStyle w:val="Hyperlink"/>
            <w:noProof/>
          </w:rPr>
          <w:t>Abbildungen</w:t>
        </w:r>
        <w:r>
          <w:rPr>
            <w:noProof/>
            <w:webHidden/>
          </w:rPr>
          <w:tab/>
        </w:r>
        <w:r>
          <w:rPr>
            <w:noProof/>
            <w:webHidden/>
          </w:rPr>
          <w:fldChar w:fldCharType="begin"/>
        </w:r>
        <w:r>
          <w:rPr>
            <w:noProof/>
            <w:webHidden/>
          </w:rPr>
          <w:instrText xml:space="preserve"> PAGEREF _Toc106796356 \h </w:instrText>
        </w:r>
        <w:r>
          <w:rPr>
            <w:noProof/>
            <w:webHidden/>
          </w:rPr>
        </w:r>
        <w:r>
          <w:rPr>
            <w:noProof/>
            <w:webHidden/>
          </w:rPr>
          <w:fldChar w:fldCharType="separate"/>
        </w:r>
        <w:r w:rsidR="00E433E7">
          <w:rPr>
            <w:noProof/>
            <w:webHidden/>
          </w:rPr>
          <w:t>2</w:t>
        </w:r>
        <w:r>
          <w:rPr>
            <w:noProof/>
            <w:webHidden/>
          </w:rPr>
          <w:fldChar w:fldCharType="end"/>
        </w:r>
      </w:hyperlink>
    </w:p>
    <w:p w14:paraId="38DAD4C6" w14:textId="77777777" w:rsidR="00E36A96" w:rsidRDefault="00E36A96">
      <w:pPr>
        <w:pStyle w:val="Verzeichnis1"/>
        <w:tabs>
          <w:tab w:val="left" w:pos="440"/>
          <w:tab w:val="right" w:leader="dot" w:pos="8776"/>
        </w:tabs>
        <w:rPr>
          <w:rFonts w:asciiTheme="minorHAnsi" w:eastAsiaTheme="minorEastAsia" w:hAnsiTheme="minorHAnsi" w:cstheme="minorBidi"/>
          <w:noProof/>
          <w:sz w:val="22"/>
          <w:lang w:eastAsia="de-AT"/>
        </w:rPr>
      </w:pPr>
      <w:hyperlink w:anchor="_Toc106796357" w:history="1">
        <w:r w:rsidRPr="00CC1013">
          <w:rPr>
            <w:rStyle w:val="Hyperlink"/>
            <w:noProof/>
          </w:rPr>
          <w:t>3</w:t>
        </w:r>
        <w:r>
          <w:rPr>
            <w:rFonts w:asciiTheme="minorHAnsi" w:eastAsiaTheme="minorEastAsia" w:hAnsiTheme="minorHAnsi" w:cstheme="minorBidi"/>
            <w:noProof/>
            <w:sz w:val="22"/>
            <w:lang w:eastAsia="de-AT"/>
          </w:rPr>
          <w:tab/>
        </w:r>
        <w:r w:rsidRPr="00CC1013">
          <w:rPr>
            <w:rStyle w:val="Hyperlink"/>
            <w:noProof/>
          </w:rPr>
          <w:t>Umsetzungsteil (bitte eigene Überschrift(en) formulieren)</w:t>
        </w:r>
        <w:r>
          <w:rPr>
            <w:noProof/>
            <w:webHidden/>
          </w:rPr>
          <w:tab/>
        </w:r>
        <w:r>
          <w:rPr>
            <w:noProof/>
            <w:webHidden/>
          </w:rPr>
          <w:fldChar w:fldCharType="begin"/>
        </w:r>
        <w:r>
          <w:rPr>
            <w:noProof/>
            <w:webHidden/>
          </w:rPr>
          <w:instrText xml:space="preserve"> PAGEREF _Toc106796357 \h </w:instrText>
        </w:r>
        <w:r>
          <w:rPr>
            <w:noProof/>
            <w:webHidden/>
          </w:rPr>
        </w:r>
        <w:r>
          <w:rPr>
            <w:noProof/>
            <w:webHidden/>
          </w:rPr>
          <w:fldChar w:fldCharType="separate"/>
        </w:r>
        <w:r w:rsidR="00E433E7">
          <w:rPr>
            <w:noProof/>
            <w:webHidden/>
          </w:rPr>
          <w:t>4</w:t>
        </w:r>
        <w:r>
          <w:rPr>
            <w:noProof/>
            <w:webHidden/>
          </w:rPr>
          <w:fldChar w:fldCharType="end"/>
        </w:r>
      </w:hyperlink>
    </w:p>
    <w:p w14:paraId="3E218520" w14:textId="77777777" w:rsidR="00E36A96" w:rsidRDefault="00E36A96">
      <w:pPr>
        <w:pStyle w:val="Verzeichnis2"/>
        <w:tabs>
          <w:tab w:val="left" w:pos="880"/>
          <w:tab w:val="right" w:leader="dot" w:pos="8776"/>
        </w:tabs>
        <w:rPr>
          <w:rFonts w:asciiTheme="minorHAnsi" w:eastAsiaTheme="minorEastAsia" w:hAnsiTheme="minorHAnsi" w:cstheme="minorBidi"/>
          <w:noProof/>
          <w:sz w:val="22"/>
          <w:lang w:eastAsia="de-AT"/>
        </w:rPr>
      </w:pPr>
      <w:hyperlink w:anchor="_Toc106796358" w:history="1">
        <w:r w:rsidRPr="00CC1013">
          <w:rPr>
            <w:rStyle w:val="Hyperlink"/>
            <w:noProof/>
          </w:rPr>
          <w:t>3.1</w:t>
        </w:r>
        <w:r>
          <w:rPr>
            <w:rFonts w:asciiTheme="minorHAnsi" w:eastAsiaTheme="minorEastAsia" w:hAnsiTheme="minorHAnsi" w:cstheme="minorBidi"/>
            <w:noProof/>
            <w:sz w:val="22"/>
            <w:lang w:eastAsia="de-AT"/>
          </w:rPr>
          <w:tab/>
        </w:r>
        <w:r w:rsidRPr="00CC1013">
          <w:rPr>
            <w:rStyle w:val="Hyperlink"/>
            <w:noProof/>
          </w:rPr>
          <w:t>Beispiel für Tabellen</w:t>
        </w:r>
        <w:r>
          <w:rPr>
            <w:noProof/>
            <w:webHidden/>
          </w:rPr>
          <w:tab/>
        </w:r>
        <w:r>
          <w:rPr>
            <w:noProof/>
            <w:webHidden/>
          </w:rPr>
          <w:fldChar w:fldCharType="begin"/>
        </w:r>
        <w:r>
          <w:rPr>
            <w:noProof/>
            <w:webHidden/>
          </w:rPr>
          <w:instrText xml:space="preserve"> PAGEREF _Toc106796358 \h </w:instrText>
        </w:r>
        <w:r>
          <w:rPr>
            <w:noProof/>
            <w:webHidden/>
          </w:rPr>
        </w:r>
        <w:r>
          <w:rPr>
            <w:noProof/>
            <w:webHidden/>
          </w:rPr>
          <w:fldChar w:fldCharType="separate"/>
        </w:r>
        <w:r w:rsidR="00E433E7">
          <w:rPr>
            <w:noProof/>
            <w:webHidden/>
          </w:rPr>
          <w:t>4</w:t>
        </w:r>
        <w:r>
          <w:rPr>
            <w:noProof/>
            <w:webHidden/>
          </w:rPr>
          <w:fldChar w:fldCharType="end"/>
        </w:r>
      </w:hyperlink>
    </w:p>
    <w:p w14:paraId="26FCE442" w14:textId="77777777" w:rsidR="00E36A96" w:rsidRDefault="00E36A96">
      <w:pPr>
        <w:pStyle w:val="Verzeichnis2"/>
        <w:tabs>
          <w:tab w:val="left" w:pos="880"/>
          <w:tab w:val="right" w:leader="dot" w:pos="8776"/>
        </w:tabs>
        <w:rPr>
          <w:rFonts w:asciiTheme="minorHAnsi" w:eastAsiaTheme="minorEastAsia" w:hAnsiTheme="minorHAnsi" w:cstheme="minorBidi"/>
          <w:noProof/>
          <w:sz w:val="22"/>
          <w:lang w:eastAsia="de-AT"/>
        </w:rPr>
      </w:pPr>
      <w:hyperlink w:anchor="_Toc106796359" w:history="1">
        <w:r w:rsidRPr="00CC1013">
          <w:rPr>
            <w:rStyle w:val="Hyperlink"/>
            <w:noProof/>
          </w:rPr>
          <w:t>3.2</w:t>
        </w:r>
        <w:r>
          <w:rPr>
            <w:rFonts w:asciiTheme="minorHAnsi" w:eastAsiaTheme="minorEastAsia" w:hAnsiTheme="minorHAnsi" w:cstheme="minorBidi"/>
            <w:noProof/>
            <w:sz w:val="22"/>
            <w:lang w:eastAsia="de-AT"/>
          </w:rPr>
          <w:tab/>
        </w:r>
        <w:r w:rsidRPr="00CC1013">
          <w:rPr>
            <w:rStyle w:val="Hyperlink"/>
            <w:noProof/>
          </w:rPr>
          <w:t>Darstellen von Quellcode</w:t>
        </w:r>
        <w:r>
          <w:rPr>
            <w:noProof/>
            <w:webHidden/>
          </w:rPr>
          <w:tab/>
        </w:r>
        <w:r>
          <w:rPr>
            <w:noProof/>
            <w:webHidden/>
          </w:rPr>
          <w:fldChar w:fldCharType="begin"/>
        </w:r>
        <w:r>
          <w:rPr>
            <w:noProof/>
            <w:webHidden/>
          </w:rPr>
          <w:instrText xml:space="preserve"> PAGEREF _Toc106796359 \h </w:instrText>
        </w:r>
        <w:r>
          <w:rPr>
            <w:noProof/>
            <w:webHidden/>
          </w:rPr>
        </w:r>
        <w:r>
          <w:rPr>
            <w:noProof/>
            <w:webHidden/>
          </w:rPr>
          <w:fldChar w:fldCharType="separate"/>
        </w:r>
        <w:r w:rsidR="00E433E7">
          <w:rPr>
            <w:noProof/>
            <w:webHidden/>
          </w:rPr>
          <w:t>4</w:t>
        </w:r>
        <w:r>
          <w:rPr>
            <w:noProof/>
            <w:webHidden/>
          </w:rPr>
          <w:fldChar w:fldCharType="end"/>
        </w:r>
      </w:hyperlink>
    </w:p>
    <w:p w14:paraId="4ECD8454" w14:textId="77777777" w:rsidR="00E36A96" w:rsidRDefault="00E36A96">
      <w:pPr>
        <w:pStyle w:val="Verzeichnis1"/>
        <w:tabs>
          <w:tab w:val="left" w:pos="440"/>
          <w:tab w:val="right" w:leader="dot" w:pos="8776"/>
        </w:tabs>
        <w:rPr>
          <w:rFonts w:asciiTheme="minorHAnsi" w:eastAsiaTheme="minorEastAsia" w:hAnsiTheme="minorHAnsi" w:cstheme="minorBidi"/>
          <w:noProof/>
          <w:sz w:val="22"/>
          <w:lang w:eastAsia="de-AT"/>
        </w:rPr>
      </w:pPr>
      <w:hyperlink w:anchor="_Toc106796360" w:history="1">
        <w:r w:rsidRPr="00CC1013">
          <w:rPr>
            <w:rStyle w:val="Hyperlink"/>
            <w:noProof/>
          </w:rPr>
          <w:t>4</w:t>
        </w:r>
        <w:r>
          <w:rPr>
            <w:rFonts w:asciiTheme="minorHAnsi" w:eastAsiaTheme="minorEastAsia" w:hAnsiTheme="minorHAnsi" w:cstheme="minorBidi"/>
            <w:noProof/>
            <w:sz w:val="22"/>
            <w:lang w:eastAsia="de-AT"/>
          </w:rPr>
          <w:tab/>
        </w:r>
        <w:r w:rsidRPr="00CC1013">
          <w:rPr>
            <w:rStyle w:val="Hyperlink"/>
            <w:noProof/>
          </w:rPr>
          <w:t>Zusammenfassung und Ausblick</w:t>
        </w:r>
        <w:r>
          <w:rPr>
            <w:noProof/>
            <w:webHidden/>
          </w:rPr>
          <w:tab/>
        </w:r>
        <w:r>
          <w:rPr>
            <w:noProof/>
            <w:webHidden/>
          </w:rPr>
          <w:fldChar w:fldCharType="begin"/>
        </w:r>
        <w:r>
          <w:rPr>
            <w:noProof/>
            <w:webHidden/>
          </w:rPr>
          <w:instrText xml:space="preserve"> PAGEREF _Toc106796360 \h </w:instrText>
        </w:r>
        <w:r>
          <w:rPr>
            <w:noProof/>
            <w:webHidden/>
          </w:rPr>
        </w:r>
        <w:r>
          <w:rPr>
            <w:noProof/>
            <w:webHidden/>
          </w:rPr>
          <w:fldChar w:fldCharType="separate"/>
        </w:r>
        <w:r w:rsidR="00E433E7">
          <w:rPr>
            <w:noProof/>
            <w:webHidden/>
          </w:rPr>
          <w:t>6</w:t>
        </w:r>
        <w:r>
          <w:rPr>
            <w:noProof/>
            <w:webHidden/>
          </w:rPr>
          <w:fldChar w:fldCharType="end"/>
        </w:r>
      </w:hyperlink>
    </w:p>
    <w:p w14:paraId="3D5A67E0" w14:textId="77777777" w:rsidR="00E36A96" w:rsidRDefault="00E36A96">
      <w:pPr>
        <w:pStyle w:val="Verzeichnis1"/>
        <w:tabs>
          <w:tab w:val="left" w:pos="440"/>
          <w:tab w:val="right" w:leader="dot" w:pos="8776"/>
        </w:tabs>
        <w:rPr>
          <w:rFonts w:asciiTheme="minorHAnsi" w:eastAsiaTheme="minorEastAsia" w:hAnsiTheme="minorHAnsi" w:cstheme="minorBidi"/>
          <w:noProof/>
          <w:sz w:val="22"/>
          <w:lang w:eastAsia="de-AT"/>
        </w:rPr>
      </w:pPr>
      <w:hyperlink w:anchor="_Toc106796361" w:history="1">
        <w:r w:rsidRPr="00CC1013">
          <w:rPr>
            <w:rStyle w:val="Hyperlink"/>
            <w:noProof/>
          </w:rPr>
          <w:t>5</w:t>
        </w:r>
        <w:r>
          <w:rPr>
            <w:rFonts w:asciiTheme="minorHAnsi" w:eastAsiaTheme="minorEastAsia" w:hAnsiTheme="minorHAnsi" w:cstheme="minorBidi"/>
            <w:noProof/>
            <w:sz w:val="22"/>
            <w:lang w:eastAsia="de-AT"/>
          </w:rPr>
          <w:tab/>
        </w:r>
        <w:r w:rsidRPr="00CC1013">
          <w:rPr>
            <w:rStyle w:val="Hyperlink"/>
            <w:noProof/>
          </w:rPr>
          <w:t>Literaturverzeichnis</w:t>
        </w:r>
        <w:r>
          <w:rPr>
            <w:noProof/>
            <w:webHidden/>
          </w:rPr>
          <w:tab/>
        </w:r>
        <w:r>
          <w:rPr>
            <w:noProof/>
            <w:webHidden/>
          </w:rPr>
          <w:fldChar w:fldCharType="begin"/>
        </w:r>
        <w:r>
          <w:rPr>
            <w:noProof/>
            <w:webHidden/>
          </w:rPr>
          <w:instrText xml:space="preserve"> PAGEREF _Toc106796361 \h </w:instrText>
        </w:r>
        <w:r>
          <w:rPr>
            <w:noProof/>
            <w:webHidden/>
          </w:rPr>
        </w:r>
        <w:r>
          <w:rPr>
            <w:noProof/>
            <w:webHidden/>
          </w:rPr>
          <w:fldChar w:fldCharType="separate"/>
        </w:r>
        <w:r w:rsidR="00E433E7">
          <w:rPr>
            <w:noProof/>
            <w:webHidden/>
          </w:rPr>
          <w:t>7</w:t>
        </w:r>
        <w:r>
          <w:rPr>
            <w:noProof/>
            <w:webHidden/>
          </w:rPr>
          <w:fldChar w:fldCharType="end"/>
        </w:r>
      </w:hyperlink>
    </w:p>
    <w:p w14:paraId="504FE2A7" w14:textId="77777777" w:rsidR="00343EFC" w:rsidRDefault="00343EFC" w:rsidP="00343EFC">
      <w:r>
        <w:fldChar w:fldCharType="end"/>
      </w:r>
    </w:p>
    <w:p w14:paraId="23B6F830" w14:textId="77777777" w:rsidR="00343EFC" w:rsidRPr="00633BD8" w:rsidRDefault="00343EFC" w:rsidP="00343EFC">
      <w:pPr>
        <w:rPr>
          <w:color w:val="FF0000"/>
        </w:rPr>
      </w:pPr>
    </w:p>
    <w:p w14:paraId="3D5C02E8" w14:textId="77777777" w:rsidR="00343EFC" w:rsidRPr="00633BD8" w:rsidRDefault="00343EFC" w:rsidP="00343EFC">
      <w:pPr>
        <w:rPr>
          <w:color w:val="FF0000"/>
        </w:rPr>
        <w:sectPr w:rsidR="00343EFC" w:rsidRPr="00633BD8" w:rsidSect="00C13D6B">
          <w:headerReference w:type="default" r:id="rId13"/>
          <w:pgSz w:w="11906" w:h="16838" w:code="9"/>
          <w:pgMar w:top="1418" w:right="1418" w:bottom="1134" w:left="1418" w:header="851" w:footer="709" w:gutter="284"/>
          <w:pgNumType w:fmt="lowerRoman" w:start="1"/>
          <w:cols w:space="708"/>
          <w:docGrid w:linePitch="360"/>
        </w:sectPr>
      </w:pPr>
    </w:p>
    <w:p w14:paraId="0DE86456" w14:textId="77777777" w:rsidR="00343EFC" w:rsidRDefault="00343EFC" w:rsidP="00633BD8">
      <w:pPr>
        <w:pStyle w:val="USkeinInhaltsverz"/>
      </w:pPr>
      <w:bookmarkStart w:id="13" w:name="_Toc372464444"/>
      <w:bookmarkStart w:id="14" w:name="_Toc372465718"/>
      <w:bookmarkStart w:id="15" w:name="_Toc372471262"/>
      <w:r>
        <w:lastRenderedPageBreak/>
        <w:t>Abkürzungsverzeichnis</w:t>
      </w:r>
      <w:bookmarkEnd w:id="13"/>
      <w:bookmarkEnd w:id="14"/>
      <w:bookmarkEnd w:id="15"/>
    </w:p>
    <w:p w14:paraId="275DF9DB" w14:textId="77777777" w:rsidR="00343EFC" w:rsidRDefault="00343EFC" w:rsidP="00343EFC">
      <w:r>
        <w:t>Es hängt von der Menge der Abkürzungen, Abbildungen, Tabellen und Listings in der gesamten Arbeit ab, ob die folgenden Verzeichnisse jeweils auf einer eigenen Seite beginnen. Ein Abkürzungsverzeichnis könnte folgendermaßen aussehen:</w:t>
      </w:r>
    </w:p>
    <w:p w14:paraId="5B470C64" w14:textId="77777777" w:rsidR="00343EFC" w:rsidRDefault="00343EFC" w:rsidP="00343EFC"/>
    <w:p w14:paraId="4FB33D42" w14:textId="77777777" w:rsidR="00343EFC" w:rsidRDefault="00343EFC" w:rsidP="00343EFC">
      <w:r>
        <w:t>API</w:t>
      </w:r>
      <w:r>
        <w:tab/>
      </w:r>
      <w:r>
        <w:tab/>
      </w:r>
      <w:r>
        <w:tab/>
        <w:t>Application Programming Interface</w:t>
      </w:r>
    </w:p>
    <w:p w14:paraId="2A41DA28" w14:textId="77777777" w:rsidR="00343EFC" w:rsidRDefault="00343EFC" w:rsidP="00343EFC">
      <w:r>
        <w:t>JSON</w:t>
      </w:r>
      <w:r>
        <w:tab/>
      </w:r>
      <w:r>
        <w:tab/>
      </w:r>
      <w:r>
        <w:tab/>
        <w:t>JavaSript Object Notation</w:t>
      </w:r>
    </w:p>
    <w:p w14:paraId="3B5AE774" w14:textId="77777777" w:rsidR="00343EFC" w:rsidRDefault="00343EFC" w:rsidP="00343EFC"/>
    <w:p w14:paraId="296E2C73" w14:textId="77777777" w:rsidR="00343EFC" w:rsidRDefault="00343EFC" w:rsidP="00343EFC">
      <w:pPr>
        <w:sectPr w:rsidR="00343EFC" w:rsidSect="005D6A8C">
          <w:pgSz w:w="11906" w:h="16838" w:code="9"/>
          <w:pgMar w:top="1418" w:right="1418" w:bottom="1134" w:left="1418" w:header="851" w:footer="709" w:gutter="284"/>
          <w:pgNumType w:fmt="lowerRoman"/>
          <w:cols w:space="708"/>
          <w:docGrid w:linePitch="360"/>
        </w:sectPr>
      </w:pPr>
    </w:p>
    <w:p w14:paraId="02AC136B" w14:textId="77777777" w:rsidR="00343EFC" w:rsidRDefault="00343EFC" w:rsidP="00633BD8">
      <w:pPr>
        <w:pStyle w:val="USkeinInhaltsverz"/>
      </w:pPr>
      <w:bookmarkStart w:id="16" w:name="_Toc372464445"/>
      <w:bookmarkStart w:id="17" w:name="_Toc372465719"/>
      <w:bookmarkStart w:id="18" w:name="_Toc372471263"/>
      <w:r>
        <w:lastRenderedPageBreak/>
        <w:t>Abbildungsverzeichnis</w:t>
      </w:r>
      <w:bookmarkEnd w:id="16"/>
      <w:bookmarkEnd w:id="17"/>
      <w:bookmarkEnd w:id="18"/>
    </w:p>
    <w:p w14:paraId="1E71A8F8" w14:textId="77777777" w:rsidR="00343EFC" w:rsidRDefault="00343EFC" w:rsidP="00343EFC">
      <w:r>
        <w:t>Die Erstellung des Abbildungsverzeichnisses können Sie automatisch vornehmen;  vorausgesetzt, Sie haben in der Arbeit mit Querverweisen gearbeitet.</w:t>
      </w:r>
    </w:p>
    <w:p w14:paraId="096BF54F" w14:textId="77777777" w:rsidR="00343EFC" w:rsidRDefault="00343EFC" w:rsidP="00343EFC"/>
    <w:p w14:paraId="0DAE9F8F" w14:textId="77777777" w:rsidR="00633BD8" w:rsidRDefault="00343EFC">
      <w:pPr>
        <w:pStyle w:val="Abbildungsverzeichnis"/>
        <w:tabs>
          <w:tab w:val="right" w:leader="dot" w:pos="8776"/>
        </w:tabs>
        <w:rPr>
          <w:rFonts w:asciiTheme="minorHAnsi" w:eastAsiaTheme="minorEastAsia" w:hAnsiTheme="minorHAnsi" w:cstheme="minorBidi"/>
          <w:noProof/>
          <w:sz w:val="22"/>
          <w:lang w:eastAsia="de-AT"/>
        </w:rPr>
      </w:pPr>
      <w:r>
        <w:rPr>
          <w:highlight w:val="yellow"/>
        </w:rPr>
        <w:fldChar w:fldCharType="begin"/>
      </w:r>
      <w:r>
        <w:rPr>
          <w:highlight w:val="yellow"/>
        </w:rPr>
        <w:instrText xml:space="preserve"> TOC \h \z \c "Abbildung" </w:instrText>
      </w:r>
      <w:r>
        <w:rPr>
          <w:highlight w:val="yellow"/>
        </w:rPr>
        <w:fldChar w:fldCharType="separate"/>
      </w:r>
      <w:hyperlink w:anchor="_Toc401342695" w:history="1">
        <w:r w:rsidR="00633BD8" w:rsidRPr="004F7682">
          <w:rPr>
            <w:rStyle w:val="Hyperlink"/>
            <w:noProof/>
          </w:rPr>
          <w:t>Abbildung 2.1: Darstellung der Sinc-Funktion</w:t>
        </w:r>
        <w:r w:rsidR="00633BD8">
          <w:rPr>
            <w:noProof/>
            <w:webHidden/>
          </w:rPr>
          <w:tab/>
        </w:r>
        <w:r w:rsidR="00633BD8">
          <w:rPr>
            <w:noProof/>
            <w:webHidden/>
          </w:rPr>
          <w:fldChar w:fldCharType="begin"/>
        </w:r>
        <w:r w:rsidR="00633BD8">
          <w:rPr>
            <w:noProof/>
            <w:webHidden/>
          </w:rPr>
          <w:instrText xml:space="preserve"> PAGEREF _Toc401342695 \h </w:instrText>
        </w:r>
        <w:r w:rsidR="00633BD8">
          <w:rPr>
            <w:noProof/>
            <w:webHidden/>
          </w:rPr>
        </w:r>
        <w:r w:rsidR="00633BD8">
          <w:rPr>
            <w:noProof/>
            <w:webHidden/>
          </w:rPr>
          <w:fldChar w:fldCharType="separate"/>
        </w:r>
        <w:r w:rsidR="00E433E7">
          <w:rPr>
            <w:noProof/>
            <w:webHidden/>
          </w:rPr>
          <w:t>3</w:t>
        </w:r>
        <w:r w:rsidR="00633BD8">
          <w:rPr>
            <w:noProof/>
            <w:webHidden/>
          </w:rPr>
          <w:fldChar w:fldCharType="end"/>
        </w:r>
      </w:hyperlink>
    </w:p>
    <w:p w14:paraId="7F2BEBD7" w14:textId="77777777" w:rsidR="00343EFC" w:rsidRDefault="00343EFC" w:rsidP="00343EFC">
      <w:r>
        <w:rPr>
          <w:highlight w:val="yellow"/>
        </w:rPr>
        <w:fldChar w:fldCharType="end"/>
      </w:r>
    </w:p>
    <w:p w14:paraId="53038E77" w14:textId="77777777" w:rsidR="00343EFC" w:rsidRDefault="00343EFC" w:rsidP="00343EFC">
      <w:pPr>
        <w:sectPr w:rsidR="00343EFC" w:rsidSect="005D6A8C">
          <w:pgSz w:w="11906" w:h="16838" w:code="9"/>
          <w:pgMar w:top="1418" w:right="1418" w:bottom="1134" w:left="1418" w:header="851" w:footer="709" w:gutter="284"/>
          <w:pgNumType w:fmt="lowerRoman"/>
          <w:cols w:space="708"/>
          <w:docGrid w:linePitch="360"/>
        </w:sectPr>
      </w:pPr>
    </w:p>
    <w:p w14:paraId="4A7D52B5" w14:textId="77777777" w:rsidR="00343EFC" w:rsidRDefault="00343EFC" w:rsidP="00633BD8">
      <w:pPr>
        <w:pStyle w:val="USkeinInhaltsverz"/>
      </w:pPr>
      <w:bookmarkStart w:id="19" w:name="_Toc372464446"/>
      <w:bookmarkStart w:id="20" w:name="_Toc372465720"/>
      <w:bookmarkStart w:id="21" w:name="_Toc372471264"/>
      <w:r>
        <w:lastRenderedPageBreak/>
        <w:t>Tabellenverzeichnis</w:t>
      </w:r>
      <w:bookmarkEnd w:id="19"/>
      <w:bookmarkEnd w:id="20"/>
      <w:bookmarkEnd w:id="21"/>
    </w:p>
    <w:p w14:paraId="44DABDAC" w14:textId="77777777" w:rsidR="00343EFC" w:rsidRDefault="00343EFC" w:rsidP="00343EFC">
      <w:r>
        <w:t>Auch dieses Verzeichnis kann, wie das Abbildungsverzeichnis, automatisiert erstellt werden (über „Verweise / Abbildungsverzeichnis einfügen / Beschriftungskategorie Tabelle“).</w:t>
      </w:r>
    </w:p>
    <w:p w14:paraId="16AB5A1C" w14:textId="77777777" w:rsidR="00343EFC" w:rsidRDefault="00343EFC" w:rsidP="00343EFC"/>
    <w:p w14:paraId="46ACA9DB" w14:textId="77777777" w:rsidR="00633BD8" w:rsidRDefault="00343EFC">
      <w:pPr>
        <w:pStyle w:val="Abbildungsverzeichnis"/>
        <w:tabs>
          <w:tab w:val="right" w:leader="dot" w:pos="8776"/>
        </w:tabs>
        <w:rPr>
          <w:rFonts w:asciiTheme="minorHAnsi" w:eastAsiaTheme="minorEastAsia" w:hAnsiTheme="minorHAnsi" w:cstheme="minorBidi"/>
          <w:noProof/>
          <w:sz w:val="22"/>
          <w:lang w:eastAsia="de-AT"/>
        </w:rPr>
      </w:pPr>
      <w:r>
        <w:rPr>
          <w:highlight w:val="yellow"/>
        </w:rPr>
        <w:fldChar w:fldCharType="begin"/>
      </w:r>
      <w:r>
        <w:rPr>
          <w:highlight w:val="yellow"/>
        </w:rPr>
        <w:instrText xml:space="preserve"> TOC \h \z \c "Tabelle" </w:instrText>
      </w:r>
      <w:r>
        <w:rPr>
          <w:highlight w:val="yellow"/>
        </w:rPr>
        <w:fldChar w:fldCharType="separate"/>
      </w:r>
      <w:hyperlink w:anchor="_Toc401342707" w:history="1">
        <w:r w:rsidR="00633BD8" w:rsidRPr="00DC0B16">
          <w:rPr>
            <w:rStyle w:val="Hyperlink"/>
            <w:noProof/>
          </w:rPr>
          <w:t>Tabelle 3.1: Zwei Werte einer Sinc-Funktion</w:t>
        </w:r>
        <w:r w:rsidR="00633BD8">
          <w:rPr>
            <w:noProof/>
            <w:webHidden/>
          </w:rPr>
          <w:tab/>
        </w:r>
        <w:r w:rsidR="00633BD8">
          <w:rPr>
            <w:noProof/>
            <w:webHidden/>
          </w:rPr>
          <w:fldChar w:fldCharType="begin"/>
        </w:r>
        <w:r w:rsidR="00633BD8">
          <w:rPr>
            <w:noProof/>
            <w:webHidden/>
          </w:rPr>
          <w:instrText xml:space="preserve"> PAGEREF _Toc401342707 \h </w:instrText>
        </w:r>
        <w:r w:rsidR="00633BD8">
          <w:rPr>
            <w:noProof/>
            <w:webHidden/>
          </w:rPr>
        </w:r>
        <w:r w:rsidR="00633BD8">
          <w:rPr>
            <w:noProof/>
            <w:webHidden/>
          </w:rPr>
          <w:fldChar w:fldCharType="separate"/>
        </w:r>
        <w:r w:rsidR="00E433E7">
          <w:rPr>
            <w:noProof/>
            <w:webHidden/>
          </w:rPr>
          <w:t>4</w:t>
        </w:r>
        <w:r w:rsidR="00633BD8">
          <w:rPr>
            <w:noProof/>
            <w:webHidden/>
          </w:rPr>
          <w:fldChar w:fldCharType="end"/>
        </w:r>
      </w:hyperlink>
    </w:p>
    <w:p w14:paraId="68FD0D8C" w14:textId="77777777" w:rsidR="00343EFC" w:rsidRDefault="00343EFC" w:rsidP="00343EFC">
      <w:r>
        <w:rPr>
          <w:highlight w:val="yellow"/>
        </w:rPr>
        <w:fldChar w:fldCharType="end"/>
      </w:r>
    </w:p>
    <w:p w14:paraId="4EFDAFA4" w14:textId="77777777" w:rsidR="00343EFC" w:rsidRDefault="00343EFC" w:rsidP="00343EFC">
      <w:pPr>
        <w:sectPr w:rsidR="00343EFC" w:rsidSect="005D6A8C">
          <w:pgSz w:w="11906" w:h="16838" w:code="9"/>
          <w:pgMar w:top="1418" w:right="1418" w:bottom="1134" w:left="1418" w:header="851" w:footer="709" w:gutter="284"/>
          <w:pgNumType w:fmt="lowerRoman"/>
          <w:cols w:space="708"/>
          <w:docGrid w:linePitch="360"/>
        </w:sectPr>
      </w:pPr>
    </w:p>
    <w:p w14:paraId="7548031D" w14:textId="77777777" w:rsidR="00343EFC" w:rsidRDefault="00343EFC" w:rsidP="00633BD8">
      <w:pPr>
        <w:pStyle w:val="USkeinInhaltsverz"/>
      </w:pPr>
      <w:bookmarkStart w:id="22" w:name="_Toc372464447"/>
      <w:bookmarkStart w:id="23" w:name="_Toc372465721"/>
      <w:bookmarkStart w:id="24" w:name="_Toc372471265"/>
      <w:r>
        <w:lastRenderedPageBreak/>
        <w:t>Listingverzeichnis</w:t>
      </w:r>
      <w:bookmarkEnd w:id="22"/>
      <w:bookmarkEnd w:id="23"/>
      <w:bookmarkEnd w:id="24"/>
    </w:p>
    <w:p w14:paraId="66AC55E3" w14:textId="77777777" w:rsidR="00343EFC" w:rsidRDefault="00343EFC" w:rsidP="00343EFC">
      <w:r>
        <w:t>Dieses wird analog zum Abbildungs-/Tabellenverzeichnis erstellt.</w:t>
      </w:r>
    </w:p>
    <w:p w14:paraId="7C67C419" w14:textId="77777777" w:rsidR="00343EFC" w:rsidRDefault="00343EFC" w:rsidP="00343EFC"/>
    <w:p w14:paraId="33DADCBB" w14:textId="77777777" w:rsidR="00633BD8" w:rsidRDefault="00343EFC">
      <w:pPr>
        <w:pStyle w:val="Abbildungsverzeichnis"/>
        <w:tabs>
          <w:tab w:val="right" w:leader="dot" w:pos="8776"/>
        </w:tabs>
        <w:rPr>
          <w:rFonts w:asciiTheme="minorHAnsi" w:eastAsiaTheme="minorEastAsia" w:hAnsiTheme="minorHAnsi" w:cstheme="minorBidi"/>
          <w:noProof/>
          <w:sz w:val="22"/>
          <w:lang w:eastAsia="de-AT"/>
        </w:rPr>
      </w:pPr>
      <w:r>
        <w:rPr>
          <w:highlight w:val="yellow"/>
        </w:rPr>
        <w:fldChar w:fldCharType="begin"/>
      </w:r>
      <w:r>
        <w:rPr>
          <w:highlight w:val="yellow"/>
        </w:rPr>
        <w:instrText xml:space="preserve"> TOC \h \z \c "Listing" </w:instrText>
      </w:r>
      <w:r>
        <w:rPr>
          <w:highlight w:val="yellow"/>
        </w:rPr>
        <w:fldChar w:fldCharType="separate"/>
      </w:r>
      <w:hyperlink w:anchor="_Toc401342643" w:history="1">
        <w:r w:rsidR="00633BD8" w:rsidRPr="00901C27">
          <w:rPr>
            <w:rStyle w:val="Hyperlink"/>
            <w:noProof/>
          </w:rPr>
          <w:t>Listing 3.1: Matlab Code zu Abbildung 1</w:t>
        </w:r>
        <w:r w:rsidR="00633BD8">
          <w:rPr>
            <w:noProof/>
            <w:webHidden/>
          </w:rPr>
          <w:tab/>
        </w:r>
        <w:r w:rsidR="00633BD8">
          <w:rPr>
            <w:noProof/>
            <w:webHidden/>
          </w:rPr>
          <w:fldChar w:fldCharType="begin"/>
        </w:r>
        <w:r w:rsidR="00633BD8">
          <w:rPr>
            <w:noProof/>
            <w:webHidden/>
          </w:rPr>
          <w:instrText xml:space="preserve"> PAGEREF _Toc401342643 \h </w:instrText>
        </w:r>
        <w:r w:rsidR="00633BD8">
          <w:rPr>
            <w:noProof/>
            <w:webHidden/>
          </w:rPr>
        </w:r>
        <w:r w:rsidR="00633BD8">
          <w:rPr>
            <w:noProof/>
            <w:webHidden/>
          </w:rPr>
          <w:fldChar w:fldCharType="separate"/>
        </w:r>
        <w:r w:rsidR="00E433E7">
          <w:rPr>
            <w:noProof/>
            <w:webHidden/>
          </w:rPr>
          <w:t>5</w:t>
        </w:r>
        <w:r w:rsidR="00633BD8">
          <w:rPr>
            <w:noProof/>
            <w:webHidden/>
          </w:rPr>
          <w:fldChar w:fldCharType="end"/>
        </w:r>
      </w:hyperlink>
    </w:p>
    <w:p w14:paraId="6E52D044" w14:textId="77777777" w:rsidR="00343EFC" w:rsidRDefault="00343EFC" w:rsidP="00343EFC">
      <w:r>
        <w:rPr>
          <w:highlight w:val="yellow"/>
        </w:rPr>
        <w:fldChar w:fldCharType="end"/>
      </w:r>
    </w:p>
    <w:p w14:paraId="7A0CB4D7" w14:textId="77777777" w:rsidR="00343EFC" w:rsidRDefault="00343EFC" w:rsidP="00343EFC">
      <w:pPr>
        <w:sectPr w:rsidR="00343EFC" w:rsidSect="005D6A8C">
          <w:pgSz w:w="11906" w:h="16838" w:code="9"/>
          <w:pgMar w:top="1418" w:right="1418" w:bottom="1134" w:left="1418" w:header="851" w:footer="709" w:gutter="284"/>
          <w:pgNumType w:fmt="lowerRoman"/>
          <w:cols w:space="708"/>
          <w:docGrid w:linePitch="360"/>
        </w:sectPr>
      </w:pPr>
    </w:p>
    <w:p w14:paraId="54828AEC" w14:textId="77777777" w:rsidR="00343EFC" w:rsidRPr="003F1B7C" w:rsidRDefault="00343EFC" w:rsidP="00E36A96">
      <w:pPr>
        <w:pStyle w:val="US1Hauptkapitel"/>
      </w:pPr>
      <w:bookmarkStart w:id="25" w:name="_Toc372464448"/>
      <w:bookmarkStart w:id="26" w:name="_Toc372465722"/>
      <w:bookmarkStart w:id="27" w:name="_Toc372471266"/>
      <w:bookmarkStart w:id="28" w:name="_Toc106796353"/>
      <w:r w:rsidRPr="003F1B7C">
        <w:lastRenderedPageBreak/>
        <w:t>Einleitung</w:t>
      </w:r>
      <w:bookmarkEnd w:id="25"/>
      <w:bookmarkEnd w:id="26"/>
      <w:bookmarkEnd w:id="27"/>
      <w:bookmarkEnd w:id="28"/>
    </w:p>
    <w:p w14:paraId="2F187273" w14:textId="77777777" w:rsidR="00343EFC" w:rsidRDefault="00343EFC" w:rsidP="00343EFC">
      <w:r>
        <w:t>Die Einleitung stellt das Thema vor, begründet die Themenwahl/-stellung, indem sie Relevanz, Motivation und Zielsetzung der Arbeit erläutert. Sofern die Fragestellung nicht konkret von der Betreuungsperson vorgegeben wird, ist darauf zu achten, dass klare Ziele und mögliche Ergebnisse formuliert werden. Bei der Motivation zum Thema stehen weniger persönliche Vorlieben im Vordergrund, sondern es soll die fachliche Wertigkeit der Fragestellung, deren Einbettung in das Forschungsgebiet sowie der mögliche Innovationsgehalt beschrieben werden.</w:t>
      </w:r>
    </w:p>
    <w:p w14:paraId="57EB8323" w14:textId="77777777" w:rsidR="00343EFC" w:rsidRDefault="00343EFC" w:rsidP="00343EFC">
      <w:r>
        <w:t>Die Darstellung des Forschungsdesigns sowie die Wahl der Forschungsmethode sind möglichst kurz darzulegen. Sollte aufgrund des zeitlichen und inhaltlichen Umfanges der Bachelorarbeit die Bearbeitung bestimmter Aufgabenteile nicht möglich sein, so ist das in Abstimmung mit dem Betreuer/der Betreuerin entsprechend begründet in der Einleitung zu formulieren.</w:t>
      </w:r>
    </w:p>
    <w:p w14:paraId="0112BBFF" w14:textId="77777777" w:rsidR="00343EFC" w:rsidRDefault="00343EFC" w:rsidP="00343EFC">
      <w:r>
        <w:t>Um den Lesern und Lesereinnen einen Überblick über die Arbeit zu verschaffen und die eigene inhaltliche Vorgangsweise transparent zu machen, ist der Aufbau der gesamten Arbeit kurz zu schildern.</w:t>
      </w:r>
    </w:p>
    <w:p w14:paraId="46C2D6CA" w14:textId="77777777" w:rsidR="00343EFC" w:rsidRDefault="00343EFC" w:rsidP="00343EFC">
      <w:r>
        <w:t>Es wird empfohlen, die Einleitung zum Ende der Arbeit zu verfassen oder diese zumindest nochmals auf die Richtigkeit und Vollständigkeit der oben genannten Inhalte zu prüfen.</w:t>
      </w:r>
    </w:p>
    <w:p w14:paraId="3BB6E338" w14:textId="77777777" w:rsidR="00FA5B8F" w:rsidRDefault="00FA5B8F" w:rsidP="00343EFC"/>
    <w:p w14:paraId="7237A67E" w14:textId="77777777" w:rsidR="00E614F0" w:rsidRPr="00312A8B" w:rsidRDefault="00E614F0" w:rsidP="00E614F0">
      <w:pPr>
        <w:pStyle w:val="USkeinInhaltsverz"/>
        <w:rPr>
          <w:highlight w:val="yellow"/>
          <w:lang w:val="de-DE"/>
        </w:rPr>
      </w:pPr>
      <w:r w:rsidRPr="00312A8B">
        <w:rPr>
          <w:highlight w:val="yellow"/>
          <w:lang w:val="de-DE"/>
        </w:rPr>
        <w:t>Wichtig</w:t>
      </w:r>
    </w:p>
    <w:p w14:paraId="5BFB3718" w14:textId="77777777" w:rsidR="00E614F0" w:rsidRPr="00312A8B" w:rsidRDefault="00E614F0" w:rsidP="00E614F0">
      <w:pPr>
        <w:rPr>
          <w:highlight w:val="yellow"/>
          <w:lang w:val="de-DE"/>
        </w:rPr>
      </w:pPr>
      <w:r w:rsidRPr="00312A8B">
        <w:rPr>
          <w:highlight w:val="yellow"/>
          <w:lang w:val="de-DE"/>
        </w:rPr>
        <w:t xml:space="preserve">Die vorliegende </w:t>
      </w:r>
      <w:r>
        <w:rPr>
          <w:highlight w:val="yellow"/>
          <w:lang w:val="de-DE"/>
        </w:rPr>
        <w:t>Formatvorlage</w:t>
      </w:r>
      <w:r w:rsidRPr="00312A8B">
        <w:rPr>
          <w:highlight w:val="yellow"/>
          <w:lang w:val="de-DE"/>
        </w:rPr>
        <w:t xml:space="preserve"> </w:t>
      </w:r>
      <w:r>
        <w:rPr>
          <w:highlight w:val="yellow"/>
          <w:lang w:val="de-DE"/>
        </w:rPr>
        <w:t>orientiert sich</w:t>
      </w:r>
      <w:r w:rsidRPr="00312A8B">
        <w:rPr>
          <w:highlight w:val="yellow"/>
          <w:lang w:val="de-DE"/>
        </w:rPr>
        <w:t xml:space="preserve"> ohne Anspruch auf</w:t>
      </w:r>
      <w:r>
        <w:rPr>
          <w:highlight w:val="yellow"/>
          <w:lang w:val="de-DE"/>
        </w:rPr>
        <w:t xml:space="preserve"> absolute Korrektheit und</w:t>
      </w:r>
      <w:r w:rsidRPr="00312A8B">
        <w:rPr>
          <w:highlight w:val="yellow"/>
          <w:lang w:val="de-DE"/>
        </w:rPr>
        <w:t xml:space="preserve"> Vollständigkeit </w:t>
      </w:r>
      <w:r>
        <w:rPr>
          <w:highlight w:val="yellow"/>
          <w:lang w:val="de-DE"/>
        </w:rPr>
        <w:t>an den</w:t>
      </w:r>
      <w:r w:rsidRPr="00312A8B">
        <w:rPr>
          <w:highlight w:val="yellow"/>
          <w:lang w:val="de-DE"/>
        </w:rPr>
        <w:t xml:space="preserve"> im allgemeinen und formalen Leitfaden vorgegebenen Richtlinien.</w:t>
      </w:r>
    </w:p>
    <w:p w14:paraId="4F7D6F5B" w14:textId="77777777" w:rsidR="00E614F0" w:rsidRDefault="00E614F0" w:rsidP="00E614F0">
      <w:r w:rsidRPr="00312A8B">
        <w:rPr>
          <w:highlight w:val="yellow"/>
        </w:rPr>
        <w:t>Allgemein sei an dieser Stelle noch angemerkt, dass ein Seitenumbruch nur vor Beginn eines Hauptkapitels (1, 2, 3, …) erfolgt und generell vor jedem neuen Unterkapitel Fließtext geschrieben wird (eher kurz und nur einführend).</w:t>
      </w:r>
    </w:p>
    <w:p w14:paraId="1A25D585" w14:textId="77777777" w:rsidR="00343EFC" w:rsidRDefault="00343EFC" w:rsidP="00343EFC"/>
    <w:p w14:paraId="387D1287" w14:textId="77777777" w:rsidR="00343EFC" w:rsidRDefault="00343EFC" w:rsidP="00343EFC">
      <w:pPr>
        <w:sectPr w:rsidR="00343EFC" w:rsidSect="00BB593F">
          <w:headerReference w:type="default" r:id="rId14"/>
          <w:pgSz w:w="11906" w:h="16838" w:code="9"/>
          <w:pgMar w:top="1418" w:right="1418" w:bottom="1134" w:left="1418" w:header="851" w:footer="709" w:gutter="284"/>
          <w:pgNumType w:start="1"/>
          <w:cols w:space="708"/>
          <w:docGrid w:linePitch="360"/>
        </w:sectPr>
      </w:pPr>
    </w:p>
    <w:p w14:paraId="313C9C43" w14:textId="7A259242" w:rsidR="00343EFC" w:rsidRPr="003F1B7C" w:rsidRDefault="00472549" w:rsidP="00E36A96">
      <w:pPr>
        <w:pStyle w:val="US1Hauptkapitel"/>
      </w:pPr>
      <w:r>
        <w:lastRenderedPageBreak/>
        <w:t>Theoretischer Hintergrund</w:t>
      </w:r>
    </w:p>
    <w:p w14:paraId="7D437A4C" w14:textId="77777777" w:rsidR="00343EFC" w:rsidRDefault="00343EFC" w:rsidP="00343EFC">
      <w:r>
        <w:t xml:space="preserve">Der Kernteil der Arbeit beginnt mit einer Darstellung der fachlichen Grundlagen. Dieser, in der Regel rein theoretische Abschnitt, beinhaltet Begriffsbestimmungen, </w:t>
      </w:r>
      <w:r w:rsidR="00F2542B">
        <w:t xml:space="preserve">optional </w:t>
      </w:r>
      <w:r>
        <w:t xml:space="preserve">Beschreibungen zur Methodik und zum verwendeten Material (Produktbeschreibungen) sowie Begriffsabgrenzungen und anderweitigen Grundlagen, welche zum Verständnis der nachfolgenden Ausführungen notwendig sind. </w:t>
      </w:r>
    </w:p>
    <w:p w14:paraId="20B7AC26" w14:textId="77777777" w:rsidR="00343EFC" w:rsidRDefault="00343EFC" w:rsidP="00343EFC">
      <w:r w:rsidRPr="004F09F7">
        <w:t>Folgend werden Details zur Ausgestaltung von Formeln und Abbildungen in einer wissenschaftlichen Arbeit dargestellt.</w:t>
      </w:r>
    </w:p>
    <w:p w14:paraId="4153EF11" w14:textId="77777777" w:rsidR="00343EFC" w:rsidRPr="004B7B2A" w:rsidRDefault="00343EFC" w:rsidP="00E36A96">
      <w:pPr>
        <w:pStyle w:val="US2Kapitel"/>
      </w:pPr>
      <w:bookmarkStart w:id="29" w:name="_Toc372464450"/>
      <w:bookmarkStart w:id="30" w:name="_Toc372465724"/>
      <w:bookmarkStart w:id="31" w:name="_Toc372471268"/>
      <w:bookmarkStart w:id="32" w:name="_Toc106796355"/>
      <w:r w:rsidRPr="004B7B2A">
        <w:t>Formeln</w:t>
      </w:r>
      <w:bookmarkEnd w:id="29"/>
      <w:bookmarkEnd w:id="30"/>
      <w:bookmarkEnd w:id="31"/>
      <w:bookmarkEnd w:id="32"/>
    </w:p>
    <w:p w14:paraId="4C074108" w14:textId="77777777" w:rsidR="00343EFC" w:rsidRPr="00E7201A" w:rsidRDefault="00343EFC" w:rsidP="00343EFC">
      <w:r w:rsidRPr="00E7201A">
        <w:t>Formeln sind für jeden Abschnitt rechtsbündig von dieser zu nummerieren, um einen späteren Bezug in der Arbeit zu gewährleisten. Formeln werden üblicherweise in „Times-New-Roman Kursiv“ gesetzt. Nicht in Kursiv sind Funktionsnamen wie sin, cos, log und Klammern. Formelausdrücke innerhalb von Textabschnitten sind ebenfalls im Kursivstil zu schreiben. Folgend finden Sie ein Formulierungsbeispiel:</w:t>
      </w:r>
    </w:p>
    <w:p w14:paraId="4D56B249" w14:textId="77777777" w:rsidR="00343EFC" w:rsidRPr="003D1B96" w:rsidRDefault="00343EFC" w:rsidP="00343EFC">
      <w:r w:rsidRPr="003D1B96">
        <w:t xml:space="preserve">Der Sinus cardinalis oder sinc-Funktion ist eine mathematische Funktion </w:t>
      </w:r>
      <w:r w:rsidRPr="003D1B96">
        <w:rPr>
          <w:i/>
        </w:rPr>
        <w:t>f</w:t>
      </w:r>
      <w:r w:rsidRPr="003D1B96">
        <w:t>, welche in nicht-normierter Version als</w:t>
      </w:r>
    </w:p>
    <w:tbl>
      <w:tblPr>
        <w:tblW w:w="0" w:type="auto"/>
        <w:tblLook w:val="01E0" w:firstRow="1" w:lastRow="1" w:firstColumn="1" w:lastColumn="1" w:noHBand="0" w:noVBand="0"/>
      </w:tblPr>
      <w:tblGrid>
        <w:gridCol w:w="7772"/>
        <w:gridCol w:w="1014"/>
      </w:tblGrid>
      <w:tr w:rsidR="00343EFC" w:rsidRPr="00D346A7" w14:paraId="61E47B72" w14:textId="77777777" w:rsidTr="007112C4">
        <w:trPr>
          <w:trHeight w:val="842"/>
        </w:trPr>
        <w:tc>
          <w:tcPr>
            <w:tcW w:w="7905" w:type="dxa"/>
            <w:vAlign w:val="center"/>
          </w:tcPr>
          <w:p w14:paraId="12028752" w14:textId="77777777" w:rsidR="00343EFC" w:rsidRPr="00D346A7" w:rsidRDefault="00343EFC" w:rsidP="007112C4">
            <w:pPr>
              <w:jc w:val="center"/>
            </w:pPr>
            <w:r w:rsidRPr="00D346A7">
              <w:rPr>
                <w:position w:val="-24"/>
              </w:rPr>
              <w:object w:dxaOrig="1440" w:dyaOrig="620" w14:anchorId="083DE6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0.75pt" o:ole="">
                  <v:imagedata r:id="rId15" o:title=""/>
                </v:shape>
                <o:OLEObject Type="Embed" ProgID="Equation.3" ShapeID="_x0000_i1025" DrawAspect="Content" ObjectID="_1853492617" r:id="rId16"/>
              </w:object>
            </w:r>
          </w:p>
        </w:tc>
        <w:tc>
          <w:tcPr>
            <w:tcW w:w="1021" w:type="dxa"/>
            <w:vAlign w:val="center"/>
          </w:tcPr>
          <w:p w14:paraId="060DFE61" w14:textId="77777777" w:rsidR="00343EFC" w:rsidRPr="00D346A7" w:rsidRDefault="00343EFC" w:rsidP="007112C4">
            <w:pPr>
              <w:jc w:val="right"/>
            </w:pPr>
            <w:r>
              <w:t>(2.1)</w:t>
            </w:r>
          </w:p>
        </w:tc>
      </w:tr>
    </w:tbl>
    <w:p w14:paraId="1560A4B3" w14:textId="77777777" w:rsidR="00343EFC" w:rsidRPr="001A7806" w:rsidRDefault="00343EFC" w:rsidP="00343EFC">
      <w:r>
        <w:t>d</w:t>
      </w:r>
      <w:r w:rsidRPr="00B46EC3">
        <w:t>efiniert wird. In der digitalen Signalverarbeitung findet meistens nachfolgende normierte Version si(</w:t>
      </w:r>
      <w:r w:rsidRPr="00C53812">
        <w:rPr>
          <w:i/>
        </w:rPr>
        <w:t>x</w:t>
      </w:r>
      <w:r w:rsidRPr="00B46EC3">
        <w:t>) oder sinc(</w:t>
      </w:r>
      <w:r w:rsidRPr="00C53812">
        <w:rPr>
          <w:i/>
        </w:rPr>
        <w:t>x</w:t>
      </w:r>
      <w:r w:rsidRPr="00B46EC3">
        <w:t xml:space="preserve">) </w:t>
      </w:r>
      <w:r w:rsidRPr="006F4A2B">
        <w:t>Anwendung.</w:t>
      </w:r>
      <w:r w:rsidRPr="00B46EC3">
        <w:t xml:space="preserve"> Für eine Visualisierung dieser Funktionen siehe</w:t>
      </w:r>
      <w:r>
        <w:t xml:space="preserve"> </w:t>
      </w:r>
      <w:r w:rsidR="00000AD4">
        <w:fldChar w:fldCharType="begin"/>
      </w:r>
      <w:r w:rsidR="00000AD4">
        <w:instrText xml:space="preserve"> REF _Ref401342482 \h </w:instrText>
      </w:r>
      <w:r w:rsidR="00000AD4">
        <w:fldChar w:fldCharType="separate"/>
      </w:r>
      <w:r w:rsidR="00E433E7">
        <w:t xml:space="preserve">Abbildung </w:t>
      </w:r>
      <w:r w:rsidR="00E433E7">
        <w:rPr>
          <w:b/>
          <w:bCs/>
          <w:noProof/>
          <w:lang w:val="de-DE"/>
        </w:rPr>
        <w:t>Fehler! Kein Text mit angegebener Formatvorlage im Dokument.</w:t>
      </w:r>
      <w:r w:rsidR="00E433E7">
        <w:t>.</w:t>
      </w:r>
      <w:r w:rsidR="00E433E7">
        <w:rPr>
          <w:noProof/>
        </w:rPr>
        <w:t>1</w:t>
      </w:r>
      <w:r w:rsidR="00000AD4">
        <w:fldChar w:fldCharType="end"/>
      </w:r>
      <w:r w:rsidRPr="001A7806">
        <w:t>.</w:t>
      </w:r>
    </w:p>
    <w:tbl>
      <w:tblPr>
        <w:tblW w:w="0" w:type="auto"/>
        <w:tblLook w:val="01E0" w:firstRow="1" w:lastRow="1" w:firstColumn="1" w:lastColumn="1" w:noHBand="0" w:noVBand="0"/>
      </w:tblPr>
      <w:tblGrid>
        <w:gridCol w:w="7773"/>
        <w:gridCol w:w="1013"/>
      </w:tblGrid>
      <w:tr w:rsidR="00343EFC" w:rsidRPr="00D346A7" w14:paraId="53E90C4F" w14:textId="77777777" w:rsidTr="007112C4">
        <w:tc>
          <w:tcPr>
            <w:tcW w:w="7905" w:type="dxa"/>
            <w:vAlign w:val="center"/>
          </w:tcPr>
          <w:p w14:paraId="379B2A2A" w14:textId="77777777" w:rsidR="00343EFC" w:rsidRPr="00D346A7" w:rsidRDefault="00343EFC" w:rsidP="007112C4">
            <w:pPr>
              <w:jc w:val="center"/>
            </w:pPr>
            <w:r w:rsidRPr="00D346A7">
              <w:rPr>
                <w:position w:val="-24"/>
              </w:rPr>
              <w:object w:dxaOrig="1700" w:dyaOrig="620" w14:anchorId="1EDB879E">
                <v:shape id="_x0000_i1026" type="#_x0000_t75" style="width:85.35pt;height:30.75pt" o:ole="">
                  <v:imagedata r:id="rId17" o:title=""/>
                </v:shape>
                <o:OLEObject Type="Embed" ProgID="Equation.3" ShapeID="_x0000_i1026" DrawAspect="Content" ObjectID="_1853492618" r:id="rId18"/>
              </w:object>
            </w:r>
          </w:p>
        </w:tc>
        <w:tc>
          <w:tcPr>
            <w:tcW w:w="1021" w:type="dxa"/>
            <w:vAlign w:val="center"/>
          </w:tcPr>
          <w:p w14:paraId="56AD5D81" w14:textId="77777777" w:rsidR="00343EFC" w:rsidRPr="00D346A7" w:rsidRDefault="00343EFC" w:rsidP="007112C4">
            <w:pPr>
              <w:jc w:val="right"/>
            </w:pPr>
            <w:r w:rsidRPr="006F4A2B">
              <w:t>(2.2</w:t>
            </w:r>
            <w:r w:rsidRPr="00D346A7">
              <w:t>)</w:t>
            </w:r>
          </w:p>
        </w:tc>
      </w:tr>
    </w:tbl>
    <w:p w14:paraId="2E8A0280" w14:textId="77777777" w:rsidR="00343EFC" w:rsidRPr="004B7B2A" w:rsidRDefault="00343EFC" w:rsidP="00E36A96">
      <w:pPr>
        <w:pStyle w:val="US2Kapitel"/>
      </w:pPr>
      <w:bookmarkStart w:id="33" w:name="_Toc372464451"/>
      <w:bookmarkStart w:id="34" w:name="_Toc372465725"/>
      <w:bookmarkStart w:id="35" w:name="_Toc372471269"/>
      <w:bookmarkStart w:id="36" w:name="_Toc106796356"/>
      <w:r w:rsidRPr="004B7B2A">
        <w:t>Abbildungen</w:t>
      </w:r>
      <w:bookmarkEnd w:id="33"/>
      <w:bookmarkEnd w:id="34"/>
      <w:bookmarkEnd w:id="35"/>
      <w:bookmarkEnd w:id="36"/>
    </w:p>
    <w:p w14:paraId="7F8EAD21" w14:textId="77777777" w:rsidR="00343EFC" w:rsidRPr="00C53812" w:rsidRDefault="00343EFC" w:rsidP="00343EFC">
      <w:r w:rsidRPr="00C53812">
        <w:t>Abbildungen sind für jeden Abschnitt fortlaufend zu nummerieren und mit einer kurzen Bildunterschrift zu versehen (vgl.</w:t>
      </w:r>
      <w:r>
        <w:t xml:space="preserve"> </w:t>
      </w:r>
      <w:r w:rsidR="001A7806">
        <w:fldChar w:fldCharType="begin"/>
      </w:r>
      <w:r w:rsidR="001A7806">
        <w:instrText xml:space="preserve"> REF _Ref401342482 \h </w:instrText>
      </w:r>
      <w:r w:rsidR="001A7806">
        <w:fldChar w:fldCharType="separate"/>
      </w:r>
      <w:r w:rsidR="00E433E7">
        <w:t xml:space="preserve">Abbildung </w:t>
      </w:r>
      <w:r w:rsidR="00E433E7">
        <w:rPr>
          <w:b/>
          <w:bCs/>
          <w:noProof/>
          <w:lang w:val="de-DE"/>
        </w:rPr>
        <w:t>Fehler! Kein Text mit angegebener Formatvorlage im Dokument.</w:t>
      </w:r>
      <w:r w:rsidR="00E433E7">
        <w:t>.</w:t>
      </w:r>
      <w:r w:rsidR="00E433E7">
        <w:rPr>
          <w:noProof/>
        </w:rPr>
        <w:t>1</w:t>
      </w:r>
      <w:r w:rsidR="001A7806">
        <w:fldChar w:fldCharType="end"/>
      </w:r>
      <w:r w:rsidRPr="001A7806">
        <w:t>)</w:t>
      </w:r>
      <w:r w:rsidRPr="00C53812">
        <w:t>. Der Text muss allerdings auch ohne Abbildung lesbar und nachvollziehbar bleiben.</w:t>
      </w:r>
    </w:p>
    <w:p w14:paraId="1F94D9E1" w14:textId="77777777" w:rsidR="00343EFC" w:rsidRPr="00C53812" w:rsidRDefault="00343EFC" w:rsidP="003F1B7C">
      <w:r w:rsidRPr="00C53812">
        <w:lastRenderedPageBreak/>
        <w:t>Damit Sie das Abbildungsverzeichnis automatisch generieren können, fügen Sie mit „Verweise / Beschriftung einfügen“ eine Abbildungsnummer und den Inhalt des Eintrages ein. Nachträgliche Korrekturen können im Nachhinein jederzeit erfolgen. Aus dem Text heraus muss auf jede Abbildung verwiesen werden (möglich über einen Querverweis). Bei Grafiken, die von anderen Quellen (Internet, Scans) stammen, ist die Quelle in der Bildunterschrift zu deklarieren. Wurde die Grafik modifiziert, dann ist dies durch „modifiziert nach [Quelle]“ oder mit „nach [Quelle]“ anzugeben.</w:t>
      </w:r>
    </w:p>
    <w:p w14:paraId="2C774F34" w14:textId="77777777" w:rsidR="00343EFC" w:rsidRDefault="00343EFC" w:rsidP="00343EFC">
      <w:pPr>
        <w:rPr>
          <w:noProof/>
          <w:lang w:eastAsia="de-AT"/>
        </w:rPr>
      </w:pPr>
      <w:r>
        <w:rPr>
          <w:noProof/>
          <w:lang w:eastAsia="de-AT"/>
        </w:rPr>
        <w:drawing>
          <wp:inline distT="0" distB="0" distL="0" distR="0" wp14:anchorId="500D1DD0" wp14:editId="223D8A6F">
            <wp:extent cx="5755005" cy="2322830"/>
            <wp:effectExtent l="0" t="0" r="0" b="127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5005" cy="2322830"/>
                    </a:xfrm>
                    <a:prstGeom prst="rect">
                      <a:avLst/>
                    </a:prstGeom>
                    <a:noFill/>
                  </pic:spPr>
                </pic:pic>
              </a:graphicData>
            </a:graphic>
          </wp:inline>
        </w:drawing>
      </w:r>
    </w:p>
    <w:p w14:paraId="782635C9" w14:textId="77777777" w:rsidR="00343EFC" w:rsidRPr="000722C9" w:rsidRDefault="003F1B7C" w:rsidP="003F1B7C">
      <w:pPr>
        <w:pStyle w:val="AbbTabFunote"/>
        <w:rPr>
          <w:rStyle w:val="AbbTabFunoteZchn"/>
        </w:rPr>
      </w:pPr>
      <w:bookmarkStart w:id="37" w:name="_Ref401342482"/>
      <w:bookmarkStart w:id="38" w:name="_Toc401342695"/>
      <w:r>
        <w:t xml:space="preserve">Abbildung </w:t>
      </w:r>
      <w:r w:rsidR="008F305C">
        <w:fldChar w:fldCharType="begin"/>
      </w:r>
      <w:r w:rsidR="008F305C">
        <w:instrText xml:space="preserve"> STYLEREF 1 \s </w:instrText>
      </w:r>
      <w:r w:rsidR="008F305C">
        <w:fldChar w:fldCharType="separate"/>
      </w:r>
      <w:r w:rsidR="00E433E7">
        <w:rPr>
          <w:b/>
          <w:bCs/>
          <w:noProof/>
          <w:lang w:val="de-DE"/>
        </w:rPr>
        <w:t>Fehler! Kein Text mit angegebener Formatvorlage im Dokument.</w:t>
      </w:r>
      <w:r w:rsidR="008F305C">
        <w:rPr>
          <w:noProof/>
        </w:rPr>
        <w:fldChar w:fldCharType="end"/>
      </w:r>
      <w:r>
        <w:t>.</w:t>
      </w:r>
      <w:fldSimple w:instr=" SEQ Abbildung \* ARABIC \s 1 ">
        <w:r w:rsidR="00E433E7">
          <w:rPr>
            <w:noProof/>
          </w:rPr>
          <w:t>1</w:t>
        </w:r>
      </w:fldSimple>
      <w:bookmarkEnd w:id="37"/>
      <w:r w:rsidRPr="000722C9">
        <w:rPr>
          <w:rStyle w:val="AbbTabFunoteZchn"/>
        </w:rPr>
        <w:t>: Darstellung der Sinc-Funktion</w:t>
      </w:r>
      <w:bookmarkEnd w:id="38"/>
    </w:p>
    <w:p w14:paraId="6CEA4D30" w14:textId="77777777" w:rsidR="00343EFC" w:rsidRDefault="00343EFC" w:rsidP="00343EFC"/>
    <w:p w14:paraId="73A01D4D" w14:textId="77777777" w:rsidR="00343EFC" w:rsidRDefault="00343EFC" w:rsidP="00343EFC"/>
    <w:p w14:paraId="6090FE58" w14:textId="77777777" w:rsidR="00343EFC" w:rsidRDefault="00343EFC" w:rsidP="00343EFC"/>
    <w:p w14:paraId="357A5B0C" w14:textId="77777777" w:rsidR="00343EFC" w:rsidRDefault="00343EFC" w:rsidP="00343EFC"/>
    <w:p w14:paraId="3203B679" w14:textId="77777777" w:rsidR="00343EFC" w:rsidRDefault="00343EFC" w:rsidP="00343EFC">
      <w:pPr>
        <w:sectPr w:rsidR="00343EFC" w:rsidSect="00BB593F">
          <w:headerReference w:type="default" r:id="rId20"/>
          <w:pgSz w:w="11906" w:h="16838" w:code="9"/>
          <w:pgMar w:top="1418" w:right="1418" w:bottom="1134" w:left="1418" w:header="851" w:footer="709" w:gutter="284"/>
          <w:cols w:space="708"/>
          <w:docGrid w:linePitch="360"/>
        </w:sectPr>
      </w:pPr>
    </w:p>
    <w:p w14:paraId="537C1500" w14:textId="181E10F0" w:rsidR="00343EFC" w:rsidRPr="001A7806" w:rsidRDefault="00472549" w:rsidP="00E36A96">
      <w:pPr>
        <w:pStyle w:val="US1Hauptkapitel"/>
      </w:pPr>
      <w:r>
        <w:lastRenderedPageBreak/>
        <w:t>Methoden</w:t>
      </w:r>
    </w:p>
    <w:p w14:paraId="5A3E810F" w14:textId="77777777" w:rsidR="00343EFC" w:rsidRPr="00795E3E" w:rsidRDefault="00F2542B" w:rsidP="00343EFC">
      <w:r>
        <w:t>Der Umsetzungste</w:t>
      </w:r>
      <w:r w:rsidR="00343EFC" w:rsidRPr="00795E3E">
        <w:t xml:space="preserve">il </w:t>
      </w:r>
      <w:r w:rsidR="00B93B12">
        <w:t xml:space="preserve">stellt den zweiten wichtigen Bestandteil des Hauptteils der Arbeit dar. Hier </w:t>
      </w:r>
      <w:r w:rsidR="00343EFC" w:rsidRPr="00795E3E">
        <w:t>werden zunächst die Untersuchungs-, Anwendungs- bzw. Umsetzungsmethoden allgemein dargestellt und deren Wahl begründet. Aus der anschließenden Beschreibung der des eigenen, konkreten Vorgehens sollte ersichtlich werden, wie man zu den Ergebnissen gelangt ist. Es ist nachzuweisen, dass die dargestellten Implementierungen, Analysen und abgeleiteten Schlussfolgerungen nicht nur Ergebnis eigener, kreativer Überlegungen sind, sondern dass sie auf einer soliden Informationsbasis und einem nachvollziehbaren Analyseverfahren beruhen.</w:t>
      </w:r>
      <w:r w:rsidR="00B93B12">
        <w:t xml:space="preserve"> Bei reinen Literaturarbeiten sind hier eigenständige Vergleiche und Reflexionen der betrachteten Theorien, Technologien, Standards oder ähnliches darzustellen. Sofern für die Übersicht der Arbeit hilfreich, können Ergebisse auch in einem eigenen Hauptkapitel dargestellt werden.</w:t>
      </w:r>
    </w:p>
    <w:p w14:paraId="2AE9F10B" w14:textId="77777777" w:rsidR="00343EFC" w:rsidRPr="00795E3E" w:rsidRDefault="00343EFC" w:rsidP="00343EFC">
      <w:r w:rsidRPr="00795E3E">
        <w:t>Nachfolgend finden Sie Gestaltungsempfehlungen für Tabellen und Quellcodes.</w:t>
      </w:r>
    </w:p>
    <w:p w14:paraId="6BD10F9B" w14:textId="77777777" w:rsidR="00343EFC" w:rsidRPr="001A7806" w:rsidRDefault="00343EFC" w:rsidP="00E36A96">
      <w:pPr>
        <w:pStyle w:val="US2Kapitel"/>
      </w:pPr>
      <w:bookmarkStart w:id="39" w:name="_Toc372464453"/>
      <w:bookmarkStart w:id="40" w:name="_Toc372465727"/>
      <w:bookmarkStart w:id="41" w:name="_Toc372471271"/>
      <w:bookmarkStart w:id="42" w:name="_Toc106796358"/>
      <w:r w:rsidRPr="001A7806">
        <w:t>Beispiel für Tabellen</w:t>
      </w:r>
      <w:bookmarkEnd w:id="39"/>
      <w:bookmarkEnd w:id="40"/>
      <w:bookmarkEnd w:id="41"/>
      <w:bookmarkEnd w:id="42"/>
    </w:p>
    <w:p w14:paraId="4E509AA1" w14:textId="77777777" w:rsidR="00343EFC" w:rsidRPr="00795E3E" w:rsidRDefault="00343EFC" w:rsidP="00343EFC">
      <w:r w:rsidRPr="00795E3E">
        <w:t xml:space="preserve">Tabellarische Darstellungen sind mit Hilfe der MS-Word Tabellenfunktion zu erstellen oder aus Excel-Tabellen zu importieren. Um ein automatisches Verzeichnis erstellen zu können, gehen sie wie im Kapitel 2.3 beschrieben vor. Mit Hilfe der Querverweise wird, wie bei Abbildungen, vom Text direkt auf die Tabelle verweisen. Wenn sie den Inhalt an eine andere Stelle verschieben, werden Querverweise automatisch mitaktualisiert. Tabellen sind für jeden Abschnitt zu nummerieren und mit einem kurzen Untertitel zu versehen. Idealerweise werden Tabellen so im Text positioniert, dass sie ohne Seitenumbruch dargestellt werden können. </w:t>
      </w:r>
      <w:r w:rsidR="001A7806">
        <w:fldChar w:fldCharType="begin"/>
      </w:r>
      <w:r w:rsidR="001A7806">
        <w:instrText xml:space="preserve"> REF _Ref401342452 \h </w:instrText>
      </w:r>
      <w:r w:rsidR="001A7806">
        <w:fldChar w:fldCharType="separate"/>
      </w:r>
      <w:r w:rsidR="00E433E7">
        <w:t xml:space="preserve">Tabelle </w:t>
      </w:r>
      <w:r w:rsidR="00E433E7">
        <w:rPr>
          <w:b/>
          <w:bCs/>
          <w:noProof/>
          <w:lang w:val="de-DE"/>
        </w:rPr>
        <w:t>Fehler! Kein Text mit angegebener Formatvorlage im Dokument.</w:t>
      </w:r>
      <w:r w:rsidR="00E433E7">
        <w:t>.</w:t>
      </w:r>
      <w:r w:rsidR="00E433E7">
        <w:rPr>
          <w:noProof/>
        </w:rPr>
        <w:t>1</w:t>
      </w:r>
      <w:r w:rsidR="001A7806">
        <w:fldChar w:fldCharType="end"/>
      </w:r>
      <w:r>
        <w:t xml:space="preserve"> </w:t>
      </w:r>
      <w:r w:rsidRPr="00795E3E">
        <w:t>zeigt ein Gestaltungsbeispiel:</w:t>
      </w:r>
    </w:p>
    <w:p w14:paraId="0548ECEE" w14:textId="77777777" w:rsidR="00343EFC" w:rsidRPr="00795E3E" w:rsidRDefault="00343EFC" w:rsidP="00343EFC">
      <w:pPr>
        <w:jc w:val="center"/>
      </w:pPr>
      <w:r w:rsidRPr="00D346A7">
        <w:rPr>
          <w:lang w:val="de-DE"/>
        </w:rPr>
        <w:object w:dxaOrig="2433" w:dyaOrig="934" w14:anchorId="46973CF0">
          <v:shape id="_x0000_i1027" type="#_x0000_t75" style="width:121.35pt;height:46.45pt" o:ole="">
            <v:imagedata r:id="rId21" o:title=""/>
          </v:shape>
          <o:OLEObject Type="Embed" ProgID="Excel.Sheet.8" ShapeID="_x0000_i1027" DrawAspect="Content" ObjectID="_1853492619" r:id="rId22"/>
        </w:object>
      </w:r>
    </w:p>
    <w:p w14:paraId="59B62327" w14:textId="77777777" w:rsidR="00343EFC" w:rsidRDefault="001A7806" w:rsidP="001A7806">
      <w:pPr>
        <w:pStyle w:val="Beschriftung"/>
      </w:pPr>
      <w:bookmarkStart w:id="43" w:name="_Ref401342452"/>
      <w:bookmarkStart w:id="44" w:name="_Toc401342707"/>
      <w:r>
        <w:t xml:space="preserve">Tabelle </w:t>
      </w:r>
      <w:r w:rsidR="008F305C">
        <w:fldChar w:fldCharType="begin"/>
      </w:r>
      <w:r w:rsidR="008F305C">
        <w:instrText xml:space="preserve"> STYLEREF 1 \s </w:instrText>
      </w:r>
      <w:r w:rsidR="008F305C">
        <w:fldChar w:fldCharType="separate"/>
      </w:r>
      <w:r w:rsidR="00E433E7">
        <w:rPr>
          <w:b/>
          <w:bCs w:val="0"/>
          <w:noProof/>
          <w:lang w:val="de-DE"/>
        </w:rPr>
        <w:t>Fehler! Kein Text mit angegebener Formatvorlage im Dokument.</w:t>
      </w:r>
      <w:r w:rsidR="008F305C">
        <w:rPr>
          <w:noProof/>
        </w:rPr>
        <w:fldChar w:fldCharType="end"/>
      </w:r>
      <w:r>
        <w:t>.</w:t>
      </w:r>
      <w:fldSimple w:instr=" SEQ Tabelle \* ARABIC \s 1 ">
        <w:r w:rsidR="00E433E7">
          <w:rPr>
            <w:noProof/>
          </w:rPr>
          <w:t>1</w:t>
        </w:r>
      </w:fldSimple>
      <w:bookmarkEnd w:id="43"/>
      <w:r>
        <w:t>: Zwei Werte einer Sinc-Funktion</w:t>
      </w:r>
      <w:bookmarkEnd w:id="44"/>
    </w:p>
    <w:p w14:paraId="3B6F6DF4" w14:textId="77777777" w:rsidR="00343EFC" w:rsidRPr="001A7806" w:rsidRDefault="00343EFC" w:rsidP="00E36A96">
      <w:pPr>
        <w:pStyle w:val="US2Kapitel"/>
      </w:pPr>
      <w:bookmarkStart w:id="45" w:name="_Toc372464454"/>
      <w:bookmarkStart w:id="46" w:name="_Toc372465728"/>
      <w:bookmarkStart w:id="47" w:name="_Toc372471272"/>
      <w:bookmarkStart w:id="48" w:name="_Toc106796359"/>
      <w:r w:rsidRPr="001A7806">
        <w:t>Darstellen von Quellcode</w:t>
      </w:r>
      <w:bookmarkEnd w:id="45"/>
      <w:bookmarkEnd w:id="46"/>
      <w:bookmarkEnd w:id="47"/>
      <w:bookmarkEnd w:id="48"/>
    </w:p>
    <w:p w14:paraId="3CD9FADD" w14:textId="77777777" w:rsidR="00343EFC" w:rsidRPr="007778AE" w:rsidRDefault="00343EFC" w:rsidP="00343EFC">
      <w:r w:rsidRPr="007778AE">
        <w:t xml:space="preserve">Für Programmtext ist der Text-Stil „Programmsegment“ (Schriftart Courier-New, 10pt) vorgesehen. Für Einrückungen im Programmtext sind Tabulatoren zu verwenden. Bei zu </w:t>
      </w:r>
      <w:r w:rsidRPr="007778AE">
        <w:lastRenderedPageBreak/>
        <w:t xml:space="preserve">großer Einrückungstiefe (Text klebt am rechten Rand) ist der vordefinierte Tabulatorabstand in diesem Bereich gleichmäßig zu verringern. </w:t>
      </w:r>
      <w:r>
        <w:t>Vor allem bei längeren Codes wird eine seitliche (links) Zeilennummerierung</w:t>
      </w:r>
      <w:r w:rsidRPr="007778AE">
        <w:t xml:space="preserve"> empfohlen.</w:t>
      </w:r>
    </w:p>
    <w:p w14:paraId="1179C63B" w14:textId="77777777" w:rsidR="00343EFC" w:rsidRDefault="00343EFC" w:rsidP="00343EFC">
      <w:r w:rsidRPr="007778AE">
        <w:t xml:space="preserve">Die Beschriftung der Quellcodes erfolgt analog der von Tabellen und Abbildungen. </w:t>
      </w:r>
      <w:r>
        <w:t xml:space="preserve">Unter </w:t>
      </w:r>
      <w:r w:rsidR="001A7806">
        <w:fldChar w:fldCharType="begin"/>
      </w:r>
      <w:r w:rsidR="001A7806">
        <w:instrText xml:space="preserve"> REF _Ref401342545 \h </w:instrText>
      </w:r>
      <w:r w:rsidR="001A7806">
        <w:fldChar w:fldCharType="separate"/>
      </w:r>
      <w:r w:rsidR="00E433E7" w:rsidRPr="00C04526">
        <w:t xml:space="preserve">Listing </w:t>
      </w:r>
      <w:r w:rsidR="00E433E7">
        <w:rPr>
          <w:b/>
          <w:bCs/>
          <w:noProof/>
          <w:lang w:val="de-DE"/>
        </w:rPr>
        <w:t>Fehler! Kein Text mit angegebener Formatvorlage im Dokument.</w:t>
      </w:r>
      <w:r w:rsidR="00E433E7" w:rsidRPr="00C04526">
        <w:t>.</w:t>
      </w:r>
      <w:r w:rsidR="00E433E7">
        <w:rPr>
          <w:noProof/>
        </w:rPr>
        <w:t>1</w:t>
      </w:r>
      <w:r w:rsidR="001A7806">
        <w:fldChar w:fldCharType="end"/>
      </w:r>
      <w:r>
        <w:t xml:space="preserve"> wird ein einfaches Beispiel eines Quellcodes angeführt. </w:t>
      </w:r>
      <w:r w:rsidRPr="007778AE">
        <w:t>Ein Verzeichnis der Quellcodes (Listings) erfolgt zu Beginn der Bachelorarbeit.</w:t>
      </w:r>
    </w:p>
    <w:p w14:paraId="07B68607" w14:textId="77777777" w:rsidR="00343EFC" w:rsidRPr="0064509F" w:rsidRDefault="00343EFC" w:rsidP="00343EFC">
      <w:pPr>
        <w:pStyle w:val="Programmsegment"/>
      </w:pPr>
      <w:r w:rsidRPr="0064509F">
        <w:t>1</w:t>
      </w:r>
      <w:r w:rsidRPr="0064509F">
        <w:tab/>
        <w:t>% Darstellung der sinc Funktion</w:t>
      </w:r>
    </w:p>
    <w:p w14:paraId="00405DB0" w14:textId="77777777" w:rsidR="00343EFC" w:rsidRDefault="00343EFC" w:rsidP="00343EFC">
      <w:pPr>
        <w:pStyle w:val="Programmsegment"/>
      </w:pPr>
      <w:r w:rsidRPr="0064509F">
        <w:t>2</w:t>
      </w:r>
      <w:r w:rsidRPr="0064509F">
        <w:tab/>
      </w:r>
      <w:r>
        <w:t>x = -6*pi:0.1:6*pi;</w:t>
      </w:r>
    </w:p>
    <w:p w14:paraId="4056E3AE" w14:textId="77777777" w:rsidR="00343EFC" w:rsidRPr="0064509F" w:rsidRDefault="00343EFC" w:rsidP="00343EFC">
      <w:pPr>
        <w:pStyle w:val="Programmsegment"/>
        <w:rPr>
          <w:lang w:val="fr-FR"/>
        </w:rPr>
      </w:pPr>
      <w:r>
        <w:rPr>
          <w:lang w:val="fr-FR"/>
        </w:rPr>
        <w:t>3</w:t>
      </w:r>
      <w:r>
        <w:rPr>
          <w:lang w:val="fr-FR"/>
        </w:rPr>
        <w:tab/>
      </w:r>
      <w:r w:rsidRPr="0064509F">
        <w:rPr>
          <w:lang w:val="fr-FR"/>
        </w:rPr>
        <w:t>y1 = sinc(x); y2 = sin(x)./x;</w:t>
      </w:r>
    </w:p>
    <w:p w14:paraId="606973A3" w14:textId="77777777" w:rsidR="00343EFC" w:rsidRPr="0064509F" w:rsidRDefault="00343EFC" w:rsidP="00343EFC">
      <w:pPr>
        <w:pStyle w:val="Programmsegment"/>
        <w:rPr>
          <w:lang w:val="en-GB"/>
        </w:rPr>
      </w:pPr>
      <w:r w:rsidRPr="0064509F">
        <w:rPr>
          <w:lang w:val="en-GB"/>
        </w:rPr>
        <w:t>4</w:t>
      </w:r>
      <w:r w:rsidRPr="0064509F">
        <w:rPr>
          <w:lang w:val="en-GB"/>
        </w:rPr>
        <w:tab/>
        <w:t xml:space="preserve">   plot(x,y1,'g-'); hold on;</w:t>
      </w:r>
    </w:p>
    <w:p w14:paraId="48860BE1" w14:textId="77777777" w:rsidR="00343EFC" w:rsidRPr="0064509F" w:rsidRDefault="00343EFC" w:rsidP="00343EFC">
      <w:pPr>
        <w:pStyle w:val="Programmsegment"/>
        <w:rPr>
          <w:lang w:val="en-GB"/>
        </w:rPr>
      </w:pPr>
      <w:r>
        <w:rPr>
          <w:lang w:val="en-GB"/>
        </w:rPr>
        <w:t>5</w:t>
      </w:r>
      <w:r>
        <w:rPr>
          <w:lang w:val="en-GB"/>
        </w:rPr>
        <w:tab/>
      </w:r>
      <w:r w:rsidRPr="0064509F">
        <w:rPr>
          <w:lang w:val="en-GB"/>
        </w:rPr>
        <w:t xml:space="preserve">   plot(x,y2,'b-'); hold off;</w:t>
      </w:r>
    </w:p>
    <w:p w14:paraId="5982A482" w14:textId="77777777" w:rsidR="00343EFC" w:rsidRPr="0064509F" w:rsidRDefault="00343EFC" w:rsidP="00343EFC">
      <w:pPr>
        <w:pStyle w:val="Programmsegment"/>
        <w:rPr>
          <w:lang w:val="en-GB"/>
        </w:rPr>
      </w:pPr>
      <w:r>
        <w:rPr>
          <w:lang w:val="en-GB"/>
        </w:rPr>
        <w:t>6</w:t>
      </w:r>
      <w:r>
        <w:rPr>
          <w:lang w:val="en-GB"/>
        </w:rPr>
        <w:tab/>
      </w:r>
      <w:r w:rsidRPr="0064509F">
        <w:rPr>
          <w:lang w:val="en-GB"/>
        </w:rPr>
        <w:t>axis([-6*pi 6*pi -0.4 1.1]); grid on;</w:t>
      </w:r>
    </w:p>
    <w:p w14:paraId="03EDED0A" w14:textId="77777777" w:rsidR="00343EFC" w:rsidRPr="0064509F" w:rsidRDefault="001A7806" w:rsidP="0073594B">
      <w:pPr>
        <w:pStyle w:val="AbbTabFunote"/>
      </w:pPr>
      <w:bookmarkStart w:id="49" w:name="_Ref401342545"/>
      <w:bookmarkStart w:id="50" w:name="_Toc401342643"/>
      <w:r w:rsidRPr="00C04526">
        <w:t xml:space="preserve">Listing </w:t>
      </w:r>
      <w:r w:rsidR="008F305C">
        <w:fldChar w:fldCharType="begin"/>
      </w:r>
      <w:r w:rsidR="008F305C">
        <w:instrText xml:space="preserve"> STYLEREF 1 \s </w:instrText>
      </w:r>
      <w:r w:rsidR="008F305C">
        <w:fldChar w:fldCharType="separate"/>
      </w:r>
      <w:r w:rsidR="00E433E7">
        <w:rPr>
          <w:b/>
          <w:bCs/>
          <w:noProof/>
          <w:lang w:val="de-DE"/>
        </w:rPr>
        <w:t>Fehler! Kein Text mit angegebener Formatvorlage im Dokument.</w:t>
      </w:r>
      <w:r w:rsidR="008F305C">
        <w:rPr>
          <w:noProof/>
        </w:rPr>
        <w:fldChar w:fldCharType="end"/>
      </w:r>
      <w:r w:rsidRPr="00C04526">
        <w:t>.</w:t>
      </w:r>
      <w:fldSimple w:instr=" SEQ Listing \* ARABIC \s 1 ">
        <w:r w:rsidR="00E433E7">
          <w:rPr>
            <w:noProof/>
          </w:rPr>
          <w:t>1</w:t>
        </w:r>
      </w:fldSimple>
      <w:bookmarkEnd w:id="49"/>
      <w:r w:rsidRPr="00C04526">
        <w:t xml:space="preserve">: Matlab Code zu </w:t>
      </w:r>
      <w:bookmarkEnd w:id="50"/>
      <w:r w:rsidR="0073594B">
        <w:fldChar w:fldCharType="begin"/>
      </w:r>
      <w:r w:rsidR="0073594B">
        <w:instrText xml:space="preserve"> REF _Ref401342482 \h </w:instrText>
      </w:r>
      <w:r w:rsidR="0073594B">
        <w:fldChar w:fldCharType="separate"/>
      </w:r>
      <w:r w:rsidR="00E433E7">
        <w:t xml:space="preserve">Abbildung </w:t>
      </w:r>
      <w:r w:rsidR="00E433E7">
        <w:rPr>
          <w:b/>
          <w:bCs/>
          <w:noProof/>
          <w:lang w:val="de-DE"/>
        </w:rPr>
        <w:t>Fehler! Kein Text mit angegebener Formatvorlage im Dokument.</w:t>
      </w:r>
      <w:r w:rsidR="00E433E7">
        <w:t>.</w:t>
      </w:r>
      <w:r w:rsidR="00E433E7">
        <w:rPr>
          <w:noProof/>
        </w:rPr>
        <w:t>1</w:t>
      </w:r>
      <w:r w:rsidR="0073594B">
        <w:fldChar w:fldCharType="end"/>
      </w:r>
    </w:p>
    <w:p w14:paraId="59AB5BFE" w14:textId="77777777" w:rsidR="00343EFC" w:rsidRDefault="00343EFC" w:rsidP="00343EFC"/>
    <w:p w14:paraId="1DF5046E" w14:textId="77777777" w:rsidR="00343EFC" w:rsidRDefault="00343EFC" w:rsidP="00343EFC"/>
    <w:p w14:paraId="5BB7ABAD" w14:textId="77777777" w:rsidR="00343EFC" w:rsidRDefault="00343EFC" w:rsidP="00343EFC"/>
    <w:p w14:paraId="30420323" w14:textId="77777777" w:rsidR="00343EFC" w:rsidRDefault="00343EFC" w:rsidP="00343EFC"/>
    <w:p w14:paraId="6F7F0FC8" w14:textId="77777777" w:rsidR="00343EFC" w:rsidRDefault="00343EFC" w:rsidP="00343EFC"/>
    <w:p w14:paraId="788D6317" w14:textId="77777777" w:rsidR="00343EFC" w:rsidRDefault="00343EFC" w:rsidP="00343EFC"/>
    <w:p w14:paraId="631F57DF" w14:textId="77777777" w:rsidR="00343EFC" w:rsidRPr="0064509F" w:rsidRDefault="00343EFC" w:rsidP="00343EFC">
      <w:pPr>
        <w:sectPr w:rsidR="00343EFC" w:rsidRPr="0064509F" w:rsidSect="00BB593F">
          <w:headerReference w:type="default" r:id="rId23"/>
          <w:pgSz w:w="11906" w:h="16838" w:code="9"/>
          <w:pgMar w:top="1418" w:right="1418" w:bottom="1134" w:left="1418" w:header="851" w:footer="709" w:gutter="284"/>
          <w:cols w:space="708"/>
          <w:docGrid w:linePitch="360"/>
        </w:sectPr>
      </w:pPr>
    </w:p>
    <w:p w14:paraId="447B0338" w14:textId="185D5EFB" w:rsidR="00343EFC" w:rsidRDefault="00472549" w:rsidP="00E36A96">
      <w:pPr>
        <w:pStyle w:val="US1Hauptkapitel"/>
      </w:pPr>
      <w:r>
        <w:lastRenderedPageBreak/>
        <w:t>Werkzeuge und Technologie</w:t>
      </w:r>
    </w:p>
    <w:p w14:paraId="3E3742D3" w14:textId="77777777" w:rsidR="00343EFC" w:rsidRDefault="00343EFC" w:rsidP="00343EFC">
      <w:r>
        <w:t>Die Zusammenfassung dient der Abrundung der wissenschaftlichen Bachelorarbeit. Sie umfasst in komprimierter Form die wesentlichen Aussagen zur Lösung der Aufgabe bzw. die knappe Darstellung von erarbeiteten Thesen. Der Verfasser/die Verfasserin kann hier deutlich machen, dass das in der Einleitung angekündigte Anliegen der Arbeit erreicht worden ist.</w:t>
      </w:r>
    </w:p>
    <w:p w14:paraId="690B7D6E" w14:textId="77777777" w:rsidR="00343EFC" w:rsidRDefault="00343EFC" w:rsidP="00343EFC">
      <w:r>
        <w:t>Dieses abschließende Kapitel gibt Raum für kritische Anmerkungen und kann darüber hinaus dazu genutzt werden, den Lesern/Leserinnen Informationen über zu erwartende Entwicklungen auf dem behandelten Themengebiet zu liefern.</w:t>
      </w:r>
    </w:p>
    <w:p w14:paraId="78D7CA90" w14:textId="77777777" w:rsidR="00343EFC" w:rsidRDefault="00343EFC" w:rsidP="00343EFC">
      <w:r>
        <w:t>Die Zusammenfassung bildet gewissermaßen das Spiegelbild zur Einleitung und spannt den Bogen ausgehend von dieser über die gesamte Arbeit.</w:t>
      </w:r>
    </w:p>
    <w:p w14:paraId="0982DBD8" w14:textId="77777777" w:rsidR="00343EFC" w:rsidRDefault="00343EFC" w:rsidP="00343EFC"/>
    <w:p w14:paraId="7C38A5BD" w14:textId="77777777" w:rsidR="00343EFC" w:rsidRDefault="00343EFC" w:rsidP="00343EFC">
      <w:pPr>
        <w:sectPr w:rsidR="00343EFC" w:rsidSect="00BB593F">
          <w:headerReference w:type="default" r:id="rId24"/>
          <w:pgSz w:w="11906" w:h="16838" w:code="9"/>
          <w:pgMar w:top="1418" w:right="1418" w:bottom="1134" w:left="1418" w:header="851" w:footer="709" w:gutter="284"/>
          <w:cols w:space="708"/>
          <w:docGrid w:linePitch="360"/>
        </w:sectPr>
      </w:pPr>
    </w:p>
    <w:p w14:paraId="29E49652" w14:textId="4BBA810F" w:rsidR="00472549" w:rsidRDefault="00472549" w:rsidP="00E36A96">
      <w:pPr>
        <w:pStyle w:val="US1Hauptkapitel"/>
      </w:pPr>
      <w:bookmarkStart w:id="51" w:name="_Toc372464456"/>
      <w:bookmarkStart w:id="52" w:name="_Toc372465730"/>
      <w:bookmarkStart w:id="53" w:name="_Toc372471274"/>
      <w:bookmarkStart w:id="54" w:name="_Toc106796361"/>
      <w:r>
        <w:lastRenderedPageBreak/>
        <w:t>Umsetzung</w:t>
      </w:r>
    </w:p>
    <w:p w14:paraId="13F61B0C" w14:textId="5C5DD873" w:rsidR="00472549" w:rsidRDefault="00472549" w:rsidP="00E36A96">
      <w:pPr>
        <w:pStyle w:val="US1Hauptkapitel"/>
      </w:pPr>
      <w:r>
        <w:t>Ergebnisse</w:t>
      </w:r>
    </w:p>
    <w:p w14:paraId="6367CBC8" w14:textId="24594A3D" w:rsidR="00472549" w:rsidRDefault="00472549" w:rsidP="00E36A96">
      <w:pPr>
        <w:pStyle w:val="US1Hauptkapitel"/>
      </w:pPr>
      <w:r>
        <w:t>Fazit</w:t>
      </w:r>
    </w:p>
    <w:p w14:paraId="5D36E2D0" w14:textId="636EC0E0" w:rsidR="00472549" w:rsidRDefault="00472549" w:rsidP="00E36A96">
      <w:pPr>
        <w:pStyle w:val="US1Hauptkapitel"/>
      </w:pPr>
      <w:r>
        <w:t>Verwendete KI</w:t>
      </w:r>
    </w:p>
    <w:p w14:paraId="243B2D50" w14:textId="51119095" w:rsidR="00343EFC" w:rsidRDefault="00343EFC" w:rsidP="00E36A96">
      <w:pPr>
        <w:pStyle w:val="US1Hauptkapitel"/>
      </w:pPr>
      <w:r w:rsidRPr="004B7B2A">
        <w:t>Literaturverzeichnis</w:t>
      </w:r>
      <w:bookmarkEnd w:id="51"/>
      <w:bookmarkEnd w:id="52"/>
      <w:bookmarkEnd w:id="53"/>
      <w:bookmarkEnd w:id="54"/>
    </w:p>
    <w:p w14:paraId="0D460E0A" w14:textId="77777777" w:rsidR="00343EFC" w:rsidRDefault="00343EFC" w:rsidP="00343EFC">
      <w:r w:rsidRPr="00BD3373">
        <w:t>Verweise auf Literatur werden in einem separaten Abschnitt am Ende der Bachelorarbeit angeführt. Literaturquellen sind vollständig zu benennen und haben je nach Art d</w:t>
      </w:r>
      <w:r>
        <w:t>er Quelle einen bestimmten Stil</w:t>
      </w:r>
      <w:r w:rsidRPr="00BD3373">
        <w:t xml:space="preserve">. Für Arbeiten im Studiengang Informationstechnik und System-Management werden die Standards (a) APA Numerical with Square Brackets oder (b) IEEE 2006 empfohlen. </w:t>
      </w:r>
      <w:r>
        <w:t>Wichtig ist, dass Sie den gewählten Zitierstil einheitlich in der gesamten Bachelorarbeit verwenden.</w:t>
      </w:r>
    </w:p>
    <w:p w14:paraId="53953D0B" w14:textId="77777777" w:rsidR="00343EFC" w:rsidRDefault="00343EFC" w:rsidP="00343EFC">
      <w:r w:rsidRPr="006A1FB3">
        <w:t>Um automatisiert ein Literaturverzeichnis erstellen zu können, empfiehlt sich im MS-Word die Verwendung der Funktion „Zitat einfügen / Neue Quelle hinzufügen“. Hier können während der Eingabe des Fließtextes die verwendeten Quellen angelegt und verwaltet werden. Abschließend kann das Literatu</w:t>
      </w:r>
      <w:r>
        <w:t xml:space="preserve">rverzeichnis integriert werden. </w:t>
      </w:r>
    </w:p>
    <w:p w14:paraId="1F53BDAB" w14:textId="77777777" w:rsidR="00E614F0" w:rsidRDefault="00E614F0" w:rsidP="00E614F0">
      <w:pPr>
        <w:spacing w:after="0" w:line="240" w:lineRule="auto"/>
        <w:ind w:left="357" w:hanging="357"/>
        <w:jc w:val="left"/>
      </w:pPr>
      <w:bookmarkStart w:id="55" w:name="_Toc372464457"/>
      <w:bookmarkStart w:id="56" w:name="_Toc372465731"/>
      <w:bookmarkStart w:id="57" w:name="_Toc372471275"/>
    </w:p>
    <w:p w14:paraId="6AA00776" w14:textId="77777777" w:rsidR="00E614F0" w:rsidRDefault="00E614F0" w:rsidP="00E614F0">
      <w:pPr>
        <w:spacing w:after="0" w:line="240" w:lineRule="auto"/>
        <w:ind w:left="357" w:hanging="357"/>
        <w:jc w:val="left"/>
        <w:rPr>
          <w:rFonts w:eastAsia="Times New Roman" w:cstheme="minorBidi"/>
          <w:b/>
          <w:bCs/>
          <w:sz w:val="32"/>
          <w:szCs w:val="28"/>
        </w:rPr>
      </w:pPr>
      <w:r>
        <w:br w:type="page"/>
      </w:r>
    </w:p>
    <w:p w14:paraId="184B1881" w14:textId="77777777" w:rsidR="00343EFC" w:rsidRDefault="00343EFC" w:rsidP="00E36A96">
      <w:pPr>
        <w:pStyle w:val="USkeinInhaltsverz"/>
      </w:pPr>
      <w:r>
        <w:lastRenderedPageBreak/>
        <w:t>Anhang</w:t>
      </w:r>
      <w:bookmarkEnd w:id="55"/>
      <w:bookmarkEnd w:id="56"/>
      <w:bookmarkEnd w:id="57"/>
    </w:p>
    <w:p w14:paraId="13F7D027" w14:textId="77777777" w:rsidR="00343EFC" w:rsidRDefault="00343EFC" w:rsidP="00343EFC">
      <w:r w:rsidRPr="0021753E">
        <w:t>Im Anhang können umfangreichere Materialien wie Produkt- oder Projekt-Dokumentationen, Quellcodes, Datenmodelle, Fragebögen, Interview-Protokolle, Gesetzestexte, Skizzen, etc. dem Dokument hinzugefügt werden. Der Anhang wird nicht zum „Umfang der Bachelorarbeit“ hinzugezählt.</w:t>
      </w:r>
    </w:p>
    <w:p w14:paraId="24F91FFE" w14:textId="77777777" w:rsidR="00343EFC" w:rsidRDefault="00AC298C" w:rsidP="00343EFC">
      <w:r>
        <w:t>Folgend</w:t>
      </w:r>
      <w:r w:rsidR="00343EFC">
        <w:t xml:space="preserve"> finden Sie eine Übersicht über die in diesem Dokument verwendenten Formatvorlagen.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1"/>
        <w:gridCol w:w="4312"/>
      </w:tblGrid>
      <w:tr w:rsidR="00343EFC" w:rsidRPr="00322D3B" w14:paraId="70ECD995" w14:textId="77777777" w:rsidTr="00AC298C">
        <w:tc>
          <w:tcPr>
            <w:tcW w:w="4447" w:type="dxa"/>
          </w:tcPr>
          <w:p w14:paraId="044D131E" w14:textId="77777777" w:rsidR="00343EFC" w:rsidRPr="00322D3B" w:rsidRDefault="00343EFC" w:rsidP="007112C4">
            <w:pPr>
              <w:spacing w:before="60" w:after="60"/>
              <w:rPr>
                <w:b/>
                <w:sz w:val="20"/>
              </w:rPr>
            </w:pPr>
            <w:r w:rsidRPr="00322D3B">
              <w:rPr>
                <w:b/>
                <w:sz w:val="20"/>
              </w:rPr>
              <w:t>Kurzbezeichnung</w:t>
            </w:r>
          </w:p>
        </w:tc>
        <w:tc>
          <w:tcPr>
            <w:tcW w:w="4442" w:type="dxa"/>
          </w:tcPr>
          <w:p w14:paraId="1BE31016" w14:textId="77777777" w:rsidR="00343EFC" w:rsidRPr="00322D3B" w:rsidRDefault="00343EFC" w:rsidP="007112C4">
            <w:pPr>
              <w:spacing w:before="60" w:after="60"/>
              <w:rPr>
                <w:b/>
                <w:sz w:val="20"/>
              </w:rPr>
            </w:pPr>
            <w:r w:rsidRPr="00322D3B">
              <w:rPr>
                <w:b/>
                <w:sz w:val="20"/>
              </w:rPr>
              <w:t>Spezifizierung</w:t>
            </w:r>
          </w:p>
        </w:tc>
      </w:tr>
      <w:tr w:rsidR="00AC298C" w:rsidRPr="00322D3B" w14:paraId="6A0C3430" w14:textId="77777777" w:rsidTr="00AC298C">
        <w:tc>
          <w:tcPr>
            <w:tcW w:w="4447" w:type="dxa"/>
          </w:tcPr>
          <w:p w14:paraId="49640ECE" w14:textId="77777777" w:rsidR="00AC298C" w:rsidRPr="00322D3B" w:rsidRDefault="00AC298C" w:rsidP="00DD6CD8">
            <w:pPr>
              <w:spacing w:before="60" w:after="60"/>
              <w:rPr>
                <w:sz w:val="20"/>
              </w:rPr>
            </w:pPr>
            <w:r w:rsidRPr="00322D3B">
              <w:rPr>
                <w:sz w:val="20"/>
              </w:rPr>
              <w:t>Abb_Tab_Fußnote</w:t>
            </w:r>
            <w:r>
              <w:rPr>
                <w:sz w:val="20"/>
              </w:rPr>
              <w:t xml:space="preserve">  bzw. Beschriftung</w:t>
            </w:r>
          </w:p>
        </w:tc>
        <w:tc>
          <w:tcPr>
            <w:tcW w:w="4442" w:type="dxa"/>
          </w:tcPr>
          <w:p w14:paraId="1E98E169" w14:textId="77777777" w:rsidR="00AC298C" w:rsidRPr="00322D3B" w:rsidRDefault="00AC298C" w:rsidP="00DD6CD8">
            <w:pPr>
              <w:spacing w:before="60" w:after="60"/>
              <w:rPr>
                <w:sz w:val="20"/>
              </w:rPr>
            </w:pPr>
            <w:r w:rsidRPr="00322D3B">
              <w:rPr>
                <w:sz w:val="20"/>
              </w:rPr>
              <w:t>Times New Roman, 10 pt, zentriert</w:t>
            </w:r>
          </w:p>
        </w:tc>
      </w:tr>
      <w:tr w:rsidR="00AC298C" w:rsidRPr="00322D3B" w14:paraId="736EF755" w14:textId="77777777" w:rsidTr="00AC298C">
        <w:tc>
          <w:tcPr>
            <w:tcW w:w="4447" w:type="dxa"/>
          </w:tcPr>
          <w:p w14:paraId="713AF45E" w14:textId="77777777" w:rsidR="00AC298C" w:rsidRPr="00322D3B" w:rsidRDefault="00AC298C" w:rsidP="00DD6CD8">
            <w:pPr>
              <w:spacing w:before="60" w:after="60"/>
              <w:rPr>
                <w:sz w:val="20"/>
              </w:rPr>
            </w:pPr>
            <w:r w:rsidRPr="00322D3B">
              <w:rPr>
                <w:sz w:val="20"/>
              </w:rPr>
              <w:t xml:space="preserve">BA </w:t>
            </w:r>
            <w:r>
              <w:rPr>
                <w:sz w:val="20"/>
              </w:rPr>
              <w:t>Überschrift</w:t>
            </w:r>
          </w:p>
        </w:tc>
        <w:tc>
          <w:tcPr>
            <w:tcW w:w="4442" w:type="dxa"/>
          </w:tcPr>
          <w:p w14:paraId="7DBDBFAB" w14:textId="77777777" w:rsidR="00AC298C" w:rsidRPr="00322D3B" w:rsidRDefault="00AC298C" w:rsidP="00DD6CD8">
            <w:pPr>
              <w:spacing w:before="60" w:after="60"/>
              <w:rPr>
                <w:sz w:val="20"/>
              </w:rPr>
            </w:pPr>
            <w:r w:rsidRPr="00322D3B">
              <w:rPr>
                <w:sz w:val="20"/>
              </w:rPr>
              <w:t>Times New Roman, 16 pt, zentriert</w:t>
            </w:r>
          </w:p>
        </w:tc>
      </w:tr>
      <w:tr w:rsidR="00AC298C" w:rsidRPr="00322D3B" w14:paraId="51F14D8B" w14:textId="77777777" w:rsidTr="00AC298C">
        <w:tc>
          <w:tcPr>
            <w:tcW w:w="4447" w:type="dxa"/>
          </w:tcPr>
          <w:p w14:paraId="03136D98" w14:textId="77777777" w:rsidR="00AC298C" w:rsidRPr="00322D3B" w:rsidRDefault="00AC298C" w:rsidP="00DD6CD8">
            <w:pPr>
              <w:spacing w:before="60" w:after="60"/>
              <w:rPr>
                <w:sz w:val="20"/>
              </w:rPr>
            </w:pPr>
            <w:r w:rsidRPr="00322D3B">
              <w:rPr>
                <w:sz w:val="20"/>
              </w:rPr>
              <w:t xml:space="preserve">BA </w:t>
            </w:r>
            <w:r>
              <w:rPr>
                <w:sz w:val="20"/>
              </w:rPr>
              <w:t>Titel</w:t>
            </w:r>
          </w:p>
        </w:tc>
        <w:tc>
          <w:tcPr>
            <w:tcW w:w="4442" w:type="dxa"/>
          </w:tcPr>
          <w:p w14:paraId="1B60217C" w14:textId="77777777" w:rsidR="00AC298C" w:rsidRPr="00322D3B" w:rsidRDefault="00AC298C" w:rsidP="00DD6CD8">
            <w:pPr>
              <w:spacing w:before="60" w:after="60"/>
              <w:rPr>
                <w:sz w:val="20"/>
              </w:rPr>
            </w:pPr>
            <w:r w:rsidRPr="00322D3B">
              <w:rPr>
                <w:sz w:val="20"/>
              </w:rPr>
              <w:t>Times New Roman,</w:t>
            </w:r>
            <w:r>
              <w:rPr>
                <w:sz w:val="20"/>
              </w:rPr>
              <w:t xml:space="preserve"> 14 pt, </w:t>
            </w:r>
            <w:r w:rsidRPr="00322D3B">
              <w:rPr>
                <w:sz w:val="20"/>
              </w:rPr>
              <w:t>zentriert</w:t>
            </w:r>
          </w:p>
        </w:tc>
      </w:tr>
      <w:tr w:rsidR="00AC298C" w:rsidRPr="00322D3B" w14:paraId="22FCC959" w14:textId="77777777" w:rsidTr="00AC298C">
        <w:tc>
          <w:tcPr>
            <w:tcW w:w="4447" w:type="dxa"/>
          </w:tcPr>
          <w:p w14:paraId="3138A085" w14:textId="77777777" w:rsidR="00AC298C" w:rsidRPr="00322D3B" w:rsidRDefault="00AC298C" w:rsidP="00DD6CD8">
            <w:pPr>
              <w:spacing w:before="60" w:after="60"/>
              <w:rPr>
                <w:sz w:val="20"/>
              </w:rPr>
            </w:pPr>
            <w:r w:rsidRPr="00322D3B">
              <w:rPr>
                <w:sz w:val="20"/>
              </w:rPr>
              <w:t>Literaturverzeichnis_ITS</w:t>
            </w:r>
          </w:p>
        </w:tc>
        <w:tc>
          <w:tcPr>
            <w:tcW w:w="4442" w:type="dxa"/>
          </w:tcPr>
          <w:p w14:paraId="6472CBAE" w14:textId="77777777" w:rsidR="00AC298C" w:rsidRPr="00322D3B" w:rsidRDefault="00AC298C" w:rsidP="00DD6CD8">
            <w:pPr>
              <w:spacing w:before="60" w:after="60"/>
              <w:jc w:val="left"/>
              <w:rPr>
                <w:sz w:val="20"/>
              </w:rPr>
            </w:pPr>
            <w:r w:rsidRPr="00322D3B">
              <w:rPr>
                <w:sz w:val="20"/>
              </w:rPr>
              <w:t>Times New Roman, Zeilenabstand 1, Flattersatz</w:t>
            </w:r>
          </w:p>
        </w:tc>
      </w:tr>
      <w:tr w:rsidR="00AC298C" w:rsidRPr="00322D3B" w14:paraId="5FCC3F22" w14:textId="77777777" w:rsidTr="00AC298C">
        <w:tc>
          <w:tcPr>
            <w:tcW w:w="4447" w:type="dxa"/>
          </w:tcPr>
          <w:p w14:paraId="56C52DD4" w14:textId="77777777" w:rsidR="00AC298C" w:rsidRPr="00322D3B" w:rsidRDefault="00AC298C" w:rsidP="00DD6CD8">
            <w:pPr>
              <w:spacing w:before="60" w:after="60"/>
              <w:rPr>
                <w:sz w:val="20"/>
              </w:rPr>
            </w:pPr>
            <w:r w:rsidRPr="00322D3B">
              <w:rPr>
                <w:sz w:val="20"/>
              </w:rPr>
              <w:t>Programmsegment</w:t>
            </w:r>
          </w:p>
        </w:tc>
        <w:tc>
          <w:tcPr>
            <w:tcW w:w="4442" w:type="dxa"/>
          </w:tcPr>
          <w:p w14:paraId="657BF754" w14:textId="77777777" w:rsidR="00AC298C" w:rsidRPr="00322D3B" w:rsidRDefault="00AC298C" w:rsidP="00DD6CD8">
            <w:pPr>
              <w:spacing w:before="60" w:after="60"/>
              <w:rPr>
                <w:sz w:val="20"/>
              </w:rPr>
            </w:pPr>
            <w:r w:rsidRPr="00322D3B">
              <w:rPr>
                <w:sz w:val="20"/>
              </w:rPr>
              <w:t>Courier New, 10 pt, links</w:t>
            </w:r>
          </w:p>
        </w:tc>
      </w:tr>
      <w:tr w:rsidR="00AC298C" w:rsidRPr="00322D3B" w14:paraId="1DBCE1E9" w14:textId="77777777" w:rsidTr="00AC298C">
        <w:tc>
          <w:tcPr>
            <w:tcW w:w="4447" w:type="dxa"/>
          </w:tcPr>
          <w:p w14:paraId="399EF197" w14:textId="77777777" w:rsidR="00AC298C" w:rsidRPr="00322D3B" w:rsidRDefault="00AC298C" w:rsidP="00DD6CD8">
            <w:pPr>
              <w:spacing w:before="60" w:after="60"/>
              <w:rPr>
                <w:sz w:val="20"/>
              </w:rPr>
            </w:pPr>
            <w:r w:rsidRPr="00322D3B">
              <w:rPr>
                <w:sz w:val="20"/>
              </w:rPr>
              <w:t>Standard_Titelseite</w:t>
            </w:r>
          </w:p>
        </w:tc>
        <w:tc>
          <w:tcPr>
            <w:tcW w:w="4442" w:type="dxa"/>
          </w:tcPr>
          <w:p w14:paraId="21A6F976" w14:textId="77777777" w:rsidR="00AC298C" w:rsidRPr="00322D3B" w:rsidRDefault="00AC298C" w:rsidP="00DD6CD8">
            <w:pPr>
              <w:spacing w:before="60" w:after="60"/>
              <w:rPr>
                <w:sz w:val="20"/>
              </w:rPr>
            </w:pPr>
            <w:r w:rsidRPr="00322D3B">
              <w:rPr>
                <w:sz w:val="20"/>
              </w:rPr>
              <w:t>Times New Roman, 12 pt, zentriert</w:t>
            </w:r>
          </w:p>
        </w:tc>
      </w:tr>
      <w:tr w:rsidR="00AC298C" w:rsidRPr="00472549" w14:paraId="61AA5D0F" w14:textId="77777777" w:rsidTr="00AC298C">
        <w:tc>
          <w:tcPr>
            <w:tcW w:w="4447" w:type="dxa"/>
          </w:tcPr>
          <w:p w14:paraId="72336A67" w14:textId="77777777" w:rsidR="00AC298C" w:rsidRPr="00322D3B" w:rsidRDefault="00AC298C" w:rsidP="00DD6CD8">
            <w:pPr>
              <w:spacing w:before="60" w:after="60"/>
              <w:rPr>
                <w:sz w:val="20"/>
              </w:rPr>
            </w:pPr>
            <w:r w:rsidRPr="00322D3B">
              <w:rPr>
                <w:sz w:val="20"/>
              </w:rPr>
              <w:t>Standard</w:t>
            </w:r>
          </w:p>
        </w:tc>
        <w:tc>
          <w:tcPr>
            <w:tcW w:w="4442" w:type="dxa"/>
          </w:tcPr>
          <w:p w14:paraId="3985EB8D" w14:textId="77777777" w:rsidR="00AC298C" w:rsidRPr="00322D3B" w:rsidRDefault="00AC298C" w:rsidP="00DD6CD8">
            <w:pPr>
              <w:spacing w:before="60" w:after="60"/>
              <w:rPr>
                <w:sz w:val="20"/>
                <w:lang w:val="en-GB"/>
              </w:rPr>
            </w:pPr>
            <w:r w:rsidRPr="00322D3B">
              <w:rPr>
                <w:sz w:val="20"/>
                <w:lang w:val="en-GB"/>
              </w:rPr>
              <w:t>Times New Roman, 12 pt, Blocksatz</w:t>
            </w:r>
          </w:p>
        </w:tc>
      </w:tr>
      <w:tr w:rsidR="00AC298C" w:rsidRPr="00472549" w14:paraId="53FA0606" w14:textId="77777777" w:rsidTr="00AC298C">
        <w:tc>
          <w:tcPr>
            <w:tcW w:w="4447" w:type="dxa"/>
          </w:tcPr>
          <w:p w14:paraId="5FC0E44F" w14:textId="77777777" w:rsidR="00AC298C" w:rsidRPr="00322D3B" w:rsidRDefault="00AC298C" w:rsidP="00DD6CD8">
            <w:pPr>
              <w:spacing w:before="60" w:after="60"/>
              <w:rPr>
                <w:sz w:val="20"/>
              </w:rPr>
            </w:pPr>
            <w:r w:rsidRPr="00322D3B">
              <w:rPr>
                <w:sz w:val="20"/>
              </w:rPr>
              <w:t>US kein Inhaltsverzeichnis</w:t>
            </w:r>
          </w:p>
        </w:tc>
        <w:tc>
          <w:tcPr>
            <w:tcW w:w="4442" w:type="dxa"/>
          </w:tcPr>
          <w:p w14:paraId="06039F11" w14:textId="77777777" w:rsidR="00AC298C" w:rsidRPr="00322D3B" w:rsidRDefault="00AC298C" w:rsidP="00DD6CD8">
            <w:pPr>
              <w:spacing w:before="60" w:after="60"/>
              <w:rPr>
                <w:sz w:val="20"/>
                <w:lang w:val="en-GB"/>
              </w:rPr>
            </w:pPr>
            <w:r w:rsidRPr="00322D3B">
              <w:rPr>
                <w:sz w:val="20"/>
                <w:lang w:val="en-GB"/>
              </w:rPr>
              <w:t>Times New Roman, 16 pt, fett, links</w:t>
            </w:r>
          </w:p>
        </w:tc>
      </w:tr>
      <w:tr w:rsidR="00AC298C" w:rsidRPr="00472549" w14:paraId="6430D9FC" w14:textId="77777777" w:rsidTr="00AC298C">
        <w:tc>
          <w:tcPr>
            <w:tcW w:w="4447" w:type="dxa"/>
          </w:tcPr>
          <w:p w14:paraId="39C5EC85" w14:textId="77777777" w:rsidR="00AC298C" w:rsidRPr="00322D3B" w:rsidRDefault="00AC298C" w:rsidP="00DD6CD8">
            <w:pPr>
              <w:spacing w:before="60" w:after="60"/>
              <w:rPr>
                <w:sz w:val="20"/>
              </w:rPr>
            </w:pPr>
            <w:r w:rsidRPr="00322D3B">
              <w:rPr>
                <w:sz w:val="20"/>
              </w:rPr>
              <w:t>US</w:t>
            </w:r>
            <w:r>
              <w:rPr>
                <w:sz w:val="20"/>
              </w:rPr>
              <w:t>1</w:t>
            </w:r>
            <w:r w:rsidRPr="00322D3B">
              <w:rPr>
                <w:sz w:val="20"/>
              </w:rPr>
              <w:t>_Hauptkapitel (Ebene 1)</w:t>
            </w:r>
          </w:p>
        </w:tc>
        <w:tc>
          <w:tcPr>
            <w:tcW w:w="4442" w:type="dxa"/>
          </w:tcPr>
          <w:p w14:paraId="790F8A12" w14:textId="77777777" w:rsidR="00AC298C" w:rsidRPr="00322D3B" w:rsidRDefault="00AC298C" w:rsidP="00DD6CD8">
            <w:pPr>
              <w:spacing w:before="60" w:after="60"/>
              <w:rPr>
                <w:sz w:val="20"/>
                <w:lang w:val="en-GB"/>
              </w:rPr>
            </w:pPr>
            <w:r w:rsidRPr="00322D3B">
              <w:rPr>
                <w:sz w:val="20"/>
                <w:lang w:val="en-GB"/>
              </w:rPr>
              <w:t>Times New Roman, 16 pt, fett, links</w:t>
            </w:r>
          </w:p>
        </w:tc>
      </w:tr>
      <w:tr w:rsidR="00AC298C" w:rsidRPr="00472549" w14:paraId="07142B66" w14:textId="77777777" w:rsidTr="00AC298C">
        <w:tc>
          <w:tcPr>
            <w:tcW w:w="4447" w:type="dxa"/>
          </w:tcPr>
          <w:p w14:paraId="412785B8" w14:textId="77777777" w:rsidR="00AC298C" w:rsidRPr="00322D3B" w:rsidRDefault="00AC298C" w:rsidP="00DD6CD8">
            <w:pPr>
              <w:spacing w:before="60" w:after="60"/>
              <w:rPr>
                <w:sz w:val="20"/>
              </w:rPr>
            </w:pPr>
            <w:r w:rsidRPr="00322D3B">
              <w:rPr>
                <w:sz w:val="20"/>
              </w:rPr>
              <w:t>US</w:t>
            </w:r>
            <w:r>
              <w:rPr>
                <w:sz w:val="20"/>
              </w:rPr>
              <w:t>2</w:t>
            </w:r>
            <w:r w:rsidRPr="00322D3B">
              <w:rPr>
                <w:sz w:val="20"/>
              </w:rPr>
              <w:t>_Kapitel (Ebene 2)</w:t>
            </w:r>
          </w:p>
        </w:tc>
        <w:tc>
          <w:tcPr>
            <w:tcW w:w="4442" w:type="dxa"/>
          </w:tcPr>
          <w:p w14:paraId="2441B046" w14:textId="77777777" w:rsidR="00AC298C" w:rsidRPr="00322D3B" w:rsidRDefault="00AC298C" w:rsidP="00DD6CD8">
            <w:pPr>
              <w:spacing w:before="60" w:after="60"/>
              <w:rPr>
                <w:sz w:val="20"/>
                <w:lang w:val="en-GB"/>
              </w:rPr>
            </w:pPr>
            <w:r w:rsidRPr="00322D3B">
              <w:rPr>
                <w:sz w:val="20"/>
                <w:lang w:val="en-GB"/>
              </w:rPr>
              <w:t>Times New Roman, 14 pt, fett, links</w:t>
            </w:r>
          </w:p>
        </w:tc>
      </w:tr>
      <w:tr w:rsidR="00AC298C" w:rsidRPr="00472549" w14:paraId="003AFC86" w14:textId="77777777" w:rsidTr="00AC298C">
        <w:tc>
          <w:tcPr>
            <w:tcW w:w="4447" w:type="dxa"/>
          </w:tcPr>
          <w:p w14:paraId="2BD1A3D9" w14:textId="77777777" w:rsidR="00AC298C" w:rsidRPr="00322D3B" w:rsidRDefault="00AC298C" w:rsidP="00DD6CD8">
            <w:pPr>
              <w:spacing w:before="60" w:after="60"/>
              <w:rPr>
                <w:sz w:val="20"/>
              </w:rPr>
            </w:pPr>
            <w:r w:rsidRPr="00322D3B">
              <w:rPr>
                <w:sz w:val="20"/>
              </w:rPr>
              <w:t>US</w:t>
            </w:r>
            <w:r>
              <w:rPr>
                <w:sz w:val="20"/>
              </w:rPr>
              <w:t>3</w:t>
            </w:r>
            <w:r w:rsidRPr="00322D3B">
              <w:rPr>
                <w:sz w:val="20"/>
              </w:rPr>
              <w:t>_Unterkapitel (Ebene 3)</w:t>
            </w:r>
          </w:p>
        </w:tc>
        <w:tc>
          <w:tcPr>
            <w:tcW w:w="4442" w:type="dxa"/>
          </w:tcPr>
          <w:p w14:paraId="248793BA" w14:textId="77777777" w:rsidR="00AC298C" w:rsidRPr="00322D3B" w:rsidRDefault="00AC298C" w:rsidP="00DD6CD8">
            <w:pPr>
              <w:spacing w:before="60" w:after="60"/>
              <w:rPr>
                <w:sz w:val="20"/>
                <w:lang w:val="en-GB"/>
              </w:rPr>
            </w:pPr>
            <w:r w:rsidRPr="00322D3B">
              <w:rPr>
                <w:sz w:val="20"/>
                <w:lang w:val="en-GB"/>
              </w:rPr>
              <w:t>Times New Roman, 12 pt, fett, links</w:t>
            </w:r>
          </w:p>
        </w:tc>
      </w:tr>
    </w:tbl>
    <w:p w14:paraId="71F64BC3" w14:textId="77777777" w:rsidR="0005210F" w:rsidRPr="00AC298C" w:rsidRDefault="0005210F" w:rsidP="00FD634E">
      <w:pPr>
        <w:rPr>
          <w:lang w:val="en-GB"/>
        </w:rPr>
      </w:pPr>
    </w:p>
    <w:sectPr w:rsidR="0005210F" w:rsidRPr="00AC298C" w:rsidSect="00BB593F">
      <w:headerReference w:type="default" r:id="rId25"/>
      <w:pgSz w:w="11906" w:h="16838" w:code="9"/>
      <w:pgMar w:top="1418" w:right="1418" w:bottom="1134" w:left="1418" w:header="851" w:footer="709"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3B5A9" w14:textId="77777777" w:rsidR="005260D8" w:rsidRDefault="005260D8">
      <w:pPr>
        <w:spacing w:after="0" w:line="240" w:lineRule="auto"/>
      </w:pPr>
      <w:r>
        <w:separator/>
      </w:r>
    </w:p>
  </w:endnote>
  <w:endnote w:type="continuationSeparator" w:id="0">
    <w:p w14:paraId="2804F3D0" w14:textId="77777777" w:rsidR="005260D8" w:rsidRDefault="00526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4E6A5" w14:textId="77777777" w:rsidR="005260D8" w:rsidRDefault="005260D8">
      <w:pPr>
        <w:spacing w:after="0" w:line="240" w:lineRule="auto"/>
      </w:pPr>
      <w:r>
        <w:separator/>
      </w:r>
    </w:p>
  </w:footnote>
  <w:footnote w:type="continuationSeparator" w:id="0">
    <w:p w14:paraId="43CD86E6" w14:textId="77777777" w:rsidR="005260D8" w:rsidRDefault="00526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7929"/>
      <w:gridCol w:w="857"/>
    </w:tblGrid>
    <w:tr w:rsidR="00235E8E" w14:paraId="5C9BFA85" w14:textId="77777777" w:rsidTr="00EF32F1">
      <w:tc>
        <w:tcPr>
          <w:tcW w:w="8046" w:type="dxa"/>
        </w:tcPr>
        <w:p w14:paraId="587B0AEA" w14:textId="77777777" w:rsidR="005260D8" w:rsidRDefault="00343EFC" w:rsidP="00EF32F1">
          <w:pPr>
            <w:pStyle w:val="Kopfzeile"/>
          </w:pPr>
          <w:r>
            <w:tab/>
          </w:r>
        </w:p>
      </w:tc>
      <w:tc>
        <w:tcPr>
          <w:tcW w:w="880" w:type="dxa"/>
        </w:tcPr>
        <w:p w14:paraId="035E8835" w14:textId="77777777" w:rsidR="005260D8" w:rsidRDefault="005260D8" w:rsidP="00EF32F1">
          <w:pPr>
            <w:pStyle w:val="AbbTabFunote"/>
            <w:jc w:val="right"/>
          </w:pPr>
        </w:p>
      </w:tc>
    </w:tr>
  </w:tbl>
  <w:p w14:paraId="66E6B308" w14:textId="77777777" w:rsidR="005260D8" w:rsidRDefault="005260D8" w:rsidP="00235E8E">
    <w:pPr>
      <w:pStyle w:val="Kopfzeile"/>
      <w:tabs>
        <w:tab w:val="clear" w:pos="4536"/>
        <w:tab w:val="clear" w:pos="9072"/>
        <w:tab w:val="left" w:pos="188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7928"/>
      <w:gridCol w:w="858"/>
    </w:tblGrid>
    <w:tr w:rsidR="00BB593F" w14:paraId="1C358FDD" w14:textId="77777777" w:rsidTr="00FE3489">
      <w:tc>
        <w:tcPr>
          <w:tcW w:w="8046" w:type="dxa"/>
        </w:tcPr>
        <w:p w14:paraId="2FDC71FB" w14:textId="77777777" w:rsidR="005260D8" w:rsidRDefault="00343EFC" w:rsidP="00644FFE">
          <w:pPr>
            <w:pStyle w:val="Kopfzeile"/>
          </w:pPr>
          <w:r>
            <w:tab/>
          </w:r>
        </w:p>
      </w:tc>
      <w:tc>
        <w:tcPr>
          <w:tcW w:w="880" w:type="dxa"/>
        </w:tcPr>
        <w:p w14:paraId="370D81B3" w14:textId="77777777" w:rsidR="005260D8" w:rsidRDefault="00343EFC" w:rsidP="00DA14B0">
          <w:pPr>
            <w:pStyle w:val="AbbTabFunote"/>
            <w:jc w:val="right"/>
          </w:pPr>
          <w:r>
            <w:fldChar w:fldCharType="begin"/>
          </w:r>
          <w:r>
            <w:instrText>PAGE   \* MERGEFORMAT</w:instrText>
          </w:r>
          <w:r>
            <w:fldChar w:fldCharType="separate"/>
          </w:r>
          <w:r w:rsidR="00E433E7" w:rsidRPr="00E433E7">
            <w:rPr>
              <w:noProof/>
              <w:lang w:val="de-DE"/>
            </w:rPr>
            <w:t>v</w:t>
          </w:r>
          <w:r>
            <w:fldChar w:fldCharType="end"/>
          </w:r>
        </w:p>
      </w:tc>
    </w:tr>
  </w:tbl>
  <w:p w14:paraId="4DDCD0F9" w14:textId="77777777" w:rsidR="005260D8" w:rsidRDefault="005260D8" w:rsidP="00644FF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7916"/>
      <w:gridCol w:w="870"/>
    </w:tblGrid>
    <w:tr w:rsidR="00BB593F" w14:paraId="7F04880A" w14:textId="77777777" w:rsidTr="00FE3489">
      <w:tc>
        <w:tcPr>
          <w:tcW w:w="8046" w:type="dxa"/>
        </w:tcPr>
        <w:p w14:paraId="48C16D28" w14:textId="77777777" w:rsidR="005260D8" w:rsidRDefault="00343EFC" w:rsidP="00DA14B0">
          <w:pPr>
            <w:pStyle w:val="AbbTabFunote"/>
            <w:jc w:val="left"/>
          </w:pPr>
          <w:r>
            <w:t>Einleitung / Name Autor</w:t>
          </w:r>
          <w:r>
            <w:tab/>
          </w:r>
        </w:p>
      </w:tc>
      <w:tc>
        <w:tcPr>
          <w:tcW w:w="880" w:type="dxa"/>
        </w:tcPr>
        <w:p w14:paraId="3F857C76" w14:textId="77777777" w:rsidR="005260D8" w:rsidRDefault="00343EFC" w:rsidP="00DA14B0">
          <w:pPr>
            <w:pStyle w:val="AbbTabFunote"/>
            <w:jc w:val="right"/>
          </w:pPr>
          <w:r>
            <w:fldChar w:fldCharType="begin"/>
          </w:r>
          <w:r>
            <w:instrText>PAGE   \* MERGEFORMAT</w:instrText>
          </w:r>
          <w:r>
            <w:fldChar w:fldCharType="separate"/>
          </w:r>
          <w:r w:rsidR="00E433E7" w:rsidRPr="00E433E7">
            <w:rPr>
              <w:noProof/>
              <w:lang w:val="de-DE"/>
            </w:rPr>
            <w:t>1</w:t>
          </w:r>
          <w:r>
            <w:fldChar w:fldCharType="end"/>
          </w:r>
        </w:p>
      </w:tc>
    </w:tr>
  </w:tbl>
  <w:p w14:paraId="6BE3EB48" w14:textId="77777777" w:rsidR="005260D8" w:rsidRDefault="005260D8" w:rsidP="00644FF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7917"/>
      <w:gridCol w:w="869"/>
    </w:tblGrid>
    <w:tr w:rsidR="00BB593F" w14:paraId="7FE51B79" w14:textId="77777777" w:rsidTr="00FE3489">
      <w:tc>
        <w:tcPr>
          <w:tcW w:w="8046" w:type="dxa"/>
        </w:tcPr>
        <w:p w14:paraId="454278D0" w14:textId="77777777" w:rsidR="005260D8" w:rsidRPr="00B93B12" w:rsidRDefault="00B93B12" w:rsidP="00B93B12">
          <w:pPr>
            <w:pStyle w:val="Kopfzeile"/>
            <w:rPr>
              <w:sz w:val="20"/>
              <w:szCs w:val="20"/>
            </w:rPr>
          </w:pPr>
          <w:r w:rsidRPr="00B93B12">
            <w:rPr>
              <w:sz w:val="20"/>
              <w:szCs w:val="20"/>
            </w:rPr>
            <w:t>Name Hauptkapitel, (in BA1 auch Autor)</w:t>
          </w:r>
          <w:r w:rsidR="00343EFC" w:rsidRPr="00B93B12">
            <w:rPr>
              <w:sz w:val="20"/>
              <w:szCs w:val="20"/>
            </w:rPr>
            <w:tab/>
          </w:r>
        </w:p>
      </w:tc>
      <w:tc>
        <w:tcPr>
          <w:tcW w:w="880" w:type="dxa"/>
        </w:tcPr>
        <w:p w14:paraId="2221A5DF" w14:textId="77777777" w:rsidR="005260D8" w:rsidRPr="00235E8E" w:rsidRDefault="00343EFC" w:rsidP="00001452">
          <w:pPr>
            <w:pStyle w:val="Kopfzeile"/>
            <w:jc w:val="right"/>
            <w:rPr>
              <w:sz w:val="20"/>
            </w:rPr>
          </w:pPr>
          <w:r w:rsidRPr="00235E8E">
            <w:rPr>
              <w:sz w:val="20"/>
            </w:rPr>
            <w:fldChar w:fldCharType="begin"/>
          </w:r>
          <w:r w:rsidRPr="00235E8E">
            <w:rPr>
              <w:sz w:val="20"/>
            </w:rPr>
            <w:instrText>PAGE   \* MERGEFORMAT</w:instrText>
          </w:r>
          <w:r w:rsidRPr="00235E8E">
            <w:rPr>
              <w:sz w:val="20"/>
            </w:rPr>
            <w:fldChar w:fldCharType="separate"/>
          </w:r>
          <w:r w:rsidR="00E433E7" w:rsidRPr="00E433E7">
            <w:rPr>
              <w:noProof/>
              <w:sz w:val="20"/>
              <w:lang w:val="de-DE"/>
            </w:rPr>
            <w:t>3</w:t>
          </w:r>
          <w:r w:rsidRPr="00235E8E">
            <w:rPr>
              <w:sz w:val="20"/>
            </w:rPr>
            <w:fldChar w:fldCharType="end"/>
          </w:r>
        </w:p>
      </w:tc>
    </w:tr>
  </w:tbl>
  <w:p w14:paraId="135BEB65" w14:textId="77777777" w:rsidR="005260D8" w:rsidRDefault="005260D8" w:rsidP="00644FFE">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7917"/>
      <w:gridCol w:w="869"/>
    </w:tblGrid>
    <w:tr w:rsidR="00F83469" w14:paraId="0643893E" w14:textId="77777777" w:rsidTr="00FE3489">
      <w:tc>
        <w:tcPr>
          <w:tcW w:w="8046" w:type="dxa"/>
        </w:tcPr>
        <w:p w14:paraId="797F1139" w14:textId="77777777" w:rsidR="005260D8" w:rsidRPr="00B93B12" w:rsidRDefault="00B93B12" w:rsidP="00644FFE">
          <w:pPr>
            <w:pStyle w:val="Kopfzeile"/>
            <w:rPr>
              <w:sz w:val="20"/>
              <w:szCs w:val="20"/>
            </w:rPr>
          </w:pPr>
          <w:r w:rsidRPr="00B93B12">
            <w:rPr>
              <w:sz w:val="20"/>
              <w:szCs w:val="20"/>
            </w:rPr>
            <w:t>Name Hauptkapitel, (in BA1 auch Autor)</w:t>
          </w:r>
          <w:r w:rsidR="00343EFC" w:rsidRPr="00B93B12">
            <w:rPr>
              <w:sz w:val="20"/>
              <w:szCs w:val="20"/>
            </w:rPr>
            <w:tab/>
          </w:r>
        </w:p>
      </w:tc>
      <w:tc>
        <w:tcPr>
          <w:tcW w:w="880" w:type="dxa"/>
        </w:tcPr>
        <w:p w14:paraId="1AC4AD92" w14:textId="77777777" w:rsidR="005260D8" w:rsidRPr="00235E8E" w:rsidRDefault="00343EFC" w:rsidP="00795E3E">
          <w:pPr>
            <w:pStyle w:val="Kopfzeile"/>
            <w:jc w:val="right"/>
            <w:rPr>
              <w:sz w:val="20"/>
            </w:rPr>
          </w:pPr>
          <w:r w:rsidRPr="00235E8E">
            <w:rPr>
              <w:sz w:val="20"/>
            </w:rPr>
            <w:fldChar w:fldCharType="begin"/>
          </w:r>
          <w:r w:rsidRPr="00235E8E">
            <w:rPr>
              <w:sz w:val="20"/>
            </w:rPr>
            <w:instrText>PAGE   \* MERGEFORMAT</w:instrText>
          </w:r>
          <w:r w:rsidRPr="00235E8E">
            <w:rPr>
              <w:sz w:val="20"/>
            </w:rPr>
            <w:fldChar w:fldCharType="separate"/>
          </w:r>
          <w:r w:rsidR="00E433E7" w:rsidRPr="00E433E7">
            <w:rPr>
              <w:noProof/>
              <w:sz w:val="20"/>
              <w:lang w:val="de-DE"/>
            </w:rPr>
            <w:t>5</w:t>
          </w:r>
          <w:r w:rsidRPr="00235E8E">
            <w:rPr>
              <w:sz w:val="20"/>
            </w:rPr>
            <w:fldChar w:fldCharType="end"/>
          </w:r>
        </w:p>
      </w:tc>
    </w:tr>
  </w:tbl>
  <w:p w14:paraId="67F4C2C6" w14:textId="77777777" w:rsidR="005260D8" w:rsidRDefault="005260D8" w:rsidP="00644FFE">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7917"/>
      <w:gridCol w:w="869"/>
    </w:tblGrid>
    <w:tr w:rsidR="0021753E" w14:paraId="45B9FB97" w14:textId="77777777" w:rsidTr="00FE3489">
      <w:tc>
        <w:tcPr>
          <w:tcW w:w="8046" w:type="dxa"/>
        </w:tcPr>
        <w:p w14:paraId="5B256A33" w14:textId="77777777" w:rsidR="005260D8" w:rsidRPr="00235E8E" w:rsidRDefault="00B93B12" w:rsidP="00644FFE">
          <w:pPr>
            <w:pStyle w:val="Kopfzeile"/>
            <w:rPr>
              <w:sz w:val="20"/>
            </w:rPr>
          </w:pPr>
          <w:r w:rsidRPr="00B93B12">
            <w:rPr>
              <w:sz w:val="20"/>
              <w:szCs w:val="20"/>
            </w:rPr>
            <w:t>Name Hauptkapitel, (in BA1 auch Autor)</w:t>
          </w:r>
          <w:r w:rsidR="00343EFC" w:rsidRPr="00235E8E">
            <w:rPr>
              <w:sz w:val="20"/>
            </w:rPr>
            <w:tab/>
          </w:r>
        </w:p>
      </w:tc>
      <w:tc>
        <w:tcPr>
          <w:tcW w:w="880" w:type="dxa"/>
        </w:tcPr>
        <w:p w14:paraId="456819FE" w14:textId="77777777" w:rsidR="005260D8" w:rsidRPr="00235E8E" w:rsidRDefault="00343EFC" w:rsidP="002A0492">
          <w:pPr>
            <w:pStyle w:val="Kopfzeile"/>
            <w:jc w:val="right"/>
            <w:rPr>
              <w:sz w:val="20"/>
            </w:rPr>
          </w:pPr>
          <w:r w:rsidRPr="00235E8E">
            <w:rPr>
              <w:sz w:val="20"/>
            </w:rPr>
            <w:fldChar w:fldCharType="begin"/>
          </w:r>
          <w:r w:rsidRPr="00235E8E">
            <w:rPr>
              <w:sz w:val="20"/>
            </w:rPr>
            <w:instrText>PAGE   \* MERGEFORMAT</w:instrText>
          </w:r>
          <w:r w:rsidRPr="00235E8E">
            <w:rPr>
              <w:sz w:val="20"/>
            </w:rPr>
            <w:fldChar w:fldCharType="separate"/>
          </w:r>
          <w:r w:rsidR="00E433E7" w:rsidRPr="00E433E7">
            <w:rPr>
              <w:noProof/>
              <w:sz w:val="20"/>
              <w:lang w:val="de-DE"/>
            </w:rPr>
            <w:t>6</w:t>
          </w:r>
          <w:r w:rsidRPr="00235E8E">
            <w:rPr>
              <w:sz w:val="20"/>
            </w:rPr>
            <w:fldChar w:fldCharType="end"/>
          </w:r>
        </w:p>
      </w:tc>
    </w:tr>
  </w:tbl>
  <w:p w14:paraId="0AF5B34A" w14:textId="77777777" w:rsidR="005260D8" w:rsidRDefault="005260D8" w:rsidP="00644FFE">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7917"/>
      <w:gridCol w:w="869"/>
    </w:tblGrid>
    <w:tr w:rsidR="0021753E" w14:paraId="79D6263F" w14:textId="77777777" w:rsidTr="00FE3489">
      <w:tc>
        <w:tcPr>
          <w:tcW w:w="8046" w:type="dxa"/>
        </w:tcPr>
        <w:p w14:paraId="080225A4" w14:textId="77777777" w:rsidR="005260D8" w:rsidRPr="00235E8E" w:rsidRDefault="00B93B12" w:rsidP="00644FFE">
          <w:pPr>
            <w:pStyle w:val="Kopfzeile"/>
            <w:rPr>
              <w:sz w:val="20"/>
            </w:rPr>
          </w:pPr>
          <w:r w:rsidRPr="00B93B12">
            <w:rPr>
              <w:sz w:val="20"/>
              <w:szCs w:val="20"/>
            </w:rPr>
            <w:t>Name Hauptkapitel, (in BA1 auch Autor)</w:t>
          </w:r>
          <w:r w:rsidR="00343EFC" w:rsidRPr="00235E8E">
            <w:rPr>
              <w:sz w:val="20"/>
            </w:rPr>
            <w:tab/>
          </w:r>
        </w:p>
      </w:tc>
      <w:tc>
        <w:tcPr>
          <w:tcW w:w="880" w:type="dxa"/>
        </w:tcPr>
        <w:p w14:paraId="556AB608" w14:textId="77777777" w:rsidR="005260D8" w:rsidRPr="00235E8E" w:rsidRDefault="00343EFC" w:rsidP="00CE5C3B">
          <w:pPr>
            <w:pStyle w:val="Kopfzeile"/>
            <w:jc w:val="right"/>
            <w:rPr>
              <w:sz w:val="20"/>
            </w:rPr>
          </w:pPr>
          <w:r w:rsidRPr="00235E8E">
            <w:rPr>
              <w:sz w:val="20"/>
            </w:rPr>
            <w:fldChar w:fldCharType="begin"/>
          </w:r>
          <w:r w:rsidRPr="00235E8E">
            <w:rPr>
              <w:sz w:val="20"/>
            </w:rPr>
            <w:instrText>PAGE   \* MERGEFORMAT</w:instrText>
          </w:r>
          <w:r w:rsidRPr="00235E8E">
            <w:rPr>
              <w:sz w:val="20"/>
            </w:rPr>
            <w:fldChar w:fldCharType="separate"/>
          </w:r>
          <w:r w:rsidR="00E433E7" w:rsidRPr="00E433E7">
            <w:rPr>
              <w:noProof/>
              <w:sz w:val="20"/>
              <w:lang w:val="de-DE"/>
            </w:rPr>
            <w:t>8</w:t>
          </w:r>
          <w:r w:rsidRPr="00235E8E">
            <w:rPr>
              <w:sz w:val="20"/>
            </w:rPr>
            <w:fldChar w:fldCharType="end"/>
          </w:r>
        </w:p>
      </w:tc>
    </w:tr>
  </w:tbl>
  <w:p w14:paraId="27863AD2" w14:textId="77777777" w:rsidR="005260D8" w:rsidRDefault="005260D8" w:rsidP="00644FF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E8E"/>
    <w:multiLevelType w:val="multilevel"/>
    <w:tmpl w:val="FBCEA8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AB31FB"/>
    <w:multiLevelType w:val="multilevel"/>
    <w:tmpl w:val="B524DD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8926FC8"/>
    <w:multiLevelType w:val="multilevel"/>
    <w:tmpl w:val="1FAEA500"/>
    <w:numStyleLink w:val="Aufzhlung"/>
  </w:abstractNum>
  <w:abstractNum w:abstractNumId="3" w15:restartNumberingAfterBreak="0">
    <w:nsid w:val="0A145532"/>
    <w:multiLevelType w:val="multilevel"/>
    <w:tmpl w:val="B8784D42"/>
    <w:lvl w:ilvl="0">
      <w:start w:val="1"/>
      <w:numFmt w:val="bullet"/>
      <w:suff w:val="space"/>
      <w:lvlText w:val=""/>
      <w:lvlJc w:val="left"/>
      <w:pPr>
        <w:ind w:left="907" w:hanging="567"/>
      </w:pPr>
      <w:rPr>
        <w:rFonts w:ascii="Symbol" w:hAnsi="Symbol" w:hint="default"/>
      </w:rPr>
    </w:lvl>
    <w:lvl w:ilvl="1">
      <w:start w:val="1"/>
      <w:numFmt w:val="lowerLetter"/>
      <w:suff w:val="space"/>
      <w:lvlText w:val="%2)"/>
      <w:lvlJc w:val="left"/>
      <w:pPr>
        <w:ind w:left="1928" w:hanging="681"/>
      </w:pPr>
      <w:rPr>
        <w:rFonts w:ascii="Arial" w:hAnsi="Arial" w:hint="default"/>
      </w:rPr>
    </w:lvl>
    <w:lvl w:ilvl="2">
      <w:start w:val="1"/>
      <w:numFmt w:val="bullet"/>
      <w:suff w:val="space"/>
      <w:lvlText w:val="-"/>
      <w:lvlJc w:val="left"/>
      <w:pPr>
        <w:ind w:left="2880" w:hanging="499"/>
      </w:pPr>
      <w:rPr>
        <w:rFonts w:ascii="Arial" w:hAnsi="Arial" w:hint="default"/>
      </w:rPr>
    </w:lvl>
    <w:lvl w:ilvl="3">
      <w:start w:val="1"/>
      <w:numFmt w:val="bullet"/>
      <w:lvlText w:val=""/>
      <w:lvlJc w:val="left"/>
      <w:pPr>
        <w:ind w:left="3912" w:hanging="453"/>
      </w:pPr>
      <w:rPr>
        <w:rFonts w:ascii="Symbol" w:hAnsi="Symbol" w:hint="default"/>
      </w:rPr>
    </w:lvl>
    <w:lvl w:ilvl="4">
      <w:start w:val="1"/>
      <w:numFmt w:val="bullet"/>
      <w:lvlText w:val="o"/>
      <w:lvlJc w:val="left"/>
      <w:pPr>
        <w:tabs>
          <w:tab w:val="num" w:pos="4593"/>
        </w:tabs>
        <w:ind w:left="4876" w:hanging="397"/>
      </w:pPr>
      <w:rPr>
        <w:rFonts w:ascii="Courier New" w:hAnsi="Courier New" w:hint="default"/>
      </w:rPr>
    </w:lvl>
    <w:lvl w:ilvl="5">
      <w:start w:val="1"/>
      <w:numFmt w:val="bullet"/>
      <w:lvlText w:val=""/>
      <w:lvlJc w:val="left"/>
      <w:pPr>
        <w:tabs>
          <w:tab w:val="num" w:pos="5330"/>
        </w:tabs>
        <w:ind w:left="5727" w:hanging="397"/>
      </w:pPr>
      <w:rPr>
        <w:rFonts w:ascii="Wingdings" w:hAnsi="Wingdings" w:hint="default"/>
      </w:rPr>
    </w:lvl>
    <w:lvl w:ilvl="6">
      <w:start w:val="1"/>
      <w:numFmt w:val="bullet"/>
      <w:lvlText w:val=""/>
      <w:lvlJc w:val="left"/>
      <w:pPr>
        <w:tabs>
          <w:tab w:val="num" w:pos="6350"/>
        </w:tabs>
        <w:ind w:left="6691" w:hanging="341"/>
      </w:pPr>
      <w:rPr>
        <w:rFonts w:ascii="Symbol" w:hAnsi="Symbol" w:hint="default"/>
      </w:rPr>
    </w:lvl>
    <w:lvl w:ilvl="7">
      <w:start w:val="1"/>
      <w:numFmt w:val="bullet"/>
      <w:lvlText w:val="o"/>
      <w:lvlJc w:val="left"/>
      <w:pPr>
        <w:tabs>
          <w:tab w:val="num" w:pos="6974"/>
        </w:tabs>
        <w:ind w:left="7201" w:hanging="227"/>
      </w:pPr>
      <w:rPr>
        <w:rFonts w:ascii="Courier New" w:hAnsi="Courier New" w:hint="default"/>
      </w:rPr>
    </w:lvl>
    <w:lvl w:ilvl="8">
      <w:start w:val="1"/>
      <w:numFmt w:val="bullet"/>
      <w:lvlText w:val=""/>
      <w:lvlJc w:val="left"/>
      <w:pPr>
        <w:ind w:left="7825" w:hanging="284"/>
      </w:pPr>
      <w:rPr>
        <w:rFonts w:ascii="Wingdings" w:hAnsi="Wingdings" w:hint="default"/>
      </w:rPr>
    </w:lvl>
  </w:abstractNum>
  <w:abstractNum w:abstractNumId="4" w15:restartNumberingAfterBreak="0">
    <w:nsid w:val="0FC70AF0"/>
    <w:multiLevelType w:val="hybridMultilevel"/>
    <w:tmpl w:val="ACF47804"/>
    <w:lvl w:ilvl="0" w:tplc="55D651A2">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11412591"/>
    <w:multiLevelType w:val="multilevel"/>
    <w:tmpl w:val="8FEE3E66"/>
    <w:styleLink w:val="Nummerierung"/>
    <w:lvl w:ilvl="0">
      <w:start w:val="1"/>
      <w:numFmt w:val="decimal"/>
      <w:suff w:val="space"/>
      <w:lvlText w:val="%1."/>
      <w:lvlJc w:val="left"/>
      <w:pPr>
        <w:ind w:left="737" w:hanging="397"/>
      </w:pPr>
      <w:rPr>
        <w:rFonts w:ascii="Arial" w:hAnsi="Arial" w:hint="default"/>
        <w:sz w:val="22"/>
      </w:rPr>
    </w:lvl>
    <w:lvl w:ilvl="1">
      <w:start w:val="1"/>
      <w:numFmt w:val="lowerLetter"/>
      <w:suff w:val="space"/>
      <w:lvlText w:val="%2)"/>
      <w:lvlJc w:val="left"/>
      <w:pPr>
        <w:ind w:left="1304" w:hanging="567"/>
      </w:pPr>
      <w:rPr>
        <w:rFonts w:ascii="Arial" w:hAnsi="Arial" w:hint="default"/>
      </w:rPr>
    </w:lvl>
    <w:lvl w:ilvl="2">
      <w:start w:val="1"/>
      <w:numFmt w:val="bullet"/>
      <w:suff w:val="space"/>
      <w:lvlText w:val="-"/>
      <w:lvlJc w:val="left"/>
      <w:pPr>
        <w:ind w:left="1644" w:hanging="283"/>
      </w:pPr>
      <w:rPr>
        <w:rFonts w:ascii="Arial" w:hAnsi="Arial" w:hint="default"/>
      </w:rPr>
    </w:lvl>
    <w:lvl w:ilvl="3">
      <w:start w:val="1"/>
      <w:numFmt w:val="bullet"/>
      <w:suff w:val="space"/>
      <w:lvlText w:val="-"/>
      <w:lvlJc w:val="left"/>
      <w:pPr>
        <w:ind w:left="2211" w:hanging="283"/>
      </w:pPr>
      <w:rPr>
        <w:rFonts w:ascii="Arial" w:hAnsi="Arial" w:hint="default"/>
      </w:rPr>
    </w:lvl>
    <w:lvl w:ilvl="4">
      <w:start w:val="1"/>
      <w:numFmt w:val="bullet"/>
      <w:lvlText w:val="-"/>
      <w:lvlJc w:val="left"/>
      <w:pPr>
        <w:tabs>
          <w:tab w:val="num" w:pos="2325"/>
        </w:tabs>
        <w:ind w:left="2495" w:hanging="170"/>
      </w:pPr>
      <w:rPr>
        <w:rFonts w:ascii="Arial" w:hAnsi="Arial" w:hint="default"/>
      </w:rPr>
    </w:lvl>
    <w:lvl w:ilvl="5">
      <w:start w:val="1"/>
      <w:numFmt w:val="bullet"/>
      <w:lvlText w:val="-"/>
      <w:lvlJc w:val="left"/>
      <w:pPr>
        <w:tabs>
          <w:tab w:val="num" w:pos="2665"/>
        </w:tabs>
        <w:ind w:left="2835" w:hanging="170"/>
      </w:pPr>
      <w:rPr>
        <w:rFonts w:ascii="Arial" w:hAnsi="Arial" w:hint="default"/>
      </w:rPr>
    </w:lvl>
    <w:lvl w:ilvl="6">
      <w:start w:val="1"/>
      <w:numFmt w:val="bullet"/>
      <w:lvlText w:val="-"/>
      <w:lvlJc w:val="left"/>
      <w:pPr>
        <w:tabs>
          <w:tab w:val="num" w:pos="3062"/>
        </w:tabs>
        <w:ind w:left="3119" w:hanging="114"/>
      </w:pPr>
      <w:rPr>
        <w:rFonts w:ascii="Arial" w:hAnsi="Arial" w:hint="default"/>
      </w:rPr>
    </w:lvl>
    <w:lvl w:ilvl="7">
      <w:start w:val="1"/>
      <w:numFmt w:val="bullet"/>
      <w:lvlText w:val="-"/>
      <w:lvlJc w:val="left"/>
      <w:pPr>
        <w:tabs>
          <w:tab w:val="num" w:pos="3175"/>
        </w:tabs>
        <w:ind w:left="3345" w:hanging="170"/>
      </w:pPr>
      <w:rPr>
        <w:rFonts w:ascii="Arial" w:hAnsi="Arial" w:hint="default"/>
      </w:rPr>
    </w:lvl>
    <w:lvl w:ilvl="8">
      <w:start w:val="1"/>
      <w:numFmt w:val="bullet"/>
      <w:suff w:val="space"/>
      <w:lvlText w:val="-"/>
      <w:lvlJc w:val="left"/>
      <w:pPr>
        <w:ind w:left="3686" w:hanging="227"/>
      </w:pPr>
      <w:rPr>
        <w:rFonts w:ascii="Arial" w:hAnsi="Arial" w:hint="default"/>
      </w:rPr>
    </w:lvl>
  </w:abstractNum>
  <w:abstractNum w:abstractNumId="6" w15:restartNumberingAfterBreak="0">
    <w:nsid w:val="25FE31BF"/>
    <w:multiLevelType w:val="multilevel"/>
    <w:tmpl w:val="1FAEA500"/>
    <w:numStyleLink w:val="Aufzhlung"/>
  </w:abstractNum>
  <w:abstractNum w:abstractNumId="7" w15:restartNumberingAfterBreak="0">
    <w:nsid w:val="351E7814"/>
    <w:multiLevelType w:val="multilevel"/>
    <w:tmpl w:val="1FAEA500"/>
    <w:numStyleLink w:val="Aufzhlung"/>
  </w:abstractNum>
  <w:abstractNum w:abstractNumId="8" w15:restartNumberingAfterBreak="0">
    <w:nsid w:val="392E67A8"/>
    <w:multiLevelType w:val="multilevel"/>
    <w:tmpl w:val="696AA2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2656BA9"/>
    <w:multiLevelType w:val="multilevel"/>
    <w:tmpl w:val="20F49B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6400DFE"/>
    <w:multiLevelType w:val="multilevel"/>
    <w:tmpl w:val="3FC861A0"/>
    <w:lvl w:ilvl="0">
      <w:start w:val="1"/>
      <w:numFmt w:val="bullet"/>
      <w:suff w:val="space"/>
      <w:lvlText w:val=""/>
      <w:lvlJc w:val="left"/>
      <w:pPr>
        <w:ind w:left="907" w:hanging="567"/>
      </w:pPr>
      <w:rPr>
        <w:rFonts w:ascii="Symbol" w:hAnsi="Symbol" w:hint="default"/>
      </w:rPr>
    </w:lvl>
    <w:lvl w:ilvl="1">
      <w:start w:val="1"/>
      <w:numFmt w:val="lowerLetter"/>
      <w:suff w:val="space"/>
      <w:lvlText w:val="%2)"/>
      <w:lvlJc w:val="left"/>
      <w:pPr>
        <w:ind w:left="1928" w:hanging="681"/>
      </w:pPr>
      <w:rPr>
        <w:rFonts w:ascii="Arial" w:hAnsi="Arial" w:hint="default"/>
      </w:rPr>
    </w:lvl>
    <w:lvl w:ilvl="2">
      <w:start w:val="1"/>
      <w:numFmt w:val="bullet"/>
      <w:suff w:val="space"/>
      <w:lvlText w:val="-"/>
      <w:lvlJc w:val="left"/>
      <w:pPr>
        <w:ind w:left="2880" w:hanging="499"/>
      </w:pPr>
      <w:rPr>
        <w:rFonts w:ascii="Arial" w:hAnsi="Arial" w:hint="default"/>
      </w:rPr>
    </w:lvl>
    <w:lvl w:ilvl="3">
      <w:start w:val="1"/>
      <w:numFmt w:val="bullet"/>
      <w:lvlText w:val=""/>
      <w:lvlJc w:val="left"/>
      <w:pPr>
        <w:ind w:left="3912" w:hanging="453"/>
      </w:pPr>
      <w:rPr>
        <w:rFonts w:ascii="Symbol" w:hAnsi="Symbol" w:hint="default"/>
      </w:rPr>
    </w:lvl>
    <w:lvl w:ilvl="4">
      <w:start w:val="1"/>
      <w:numFmt w:val="bullet"/>
      <w:lvlText w:val="o"/>
      <w:lvlJc w:val="left"/>
      <w:pPr>
        <w:tabs>
          <w:tab w:val="num" w:pos="4593"/>
        </w:tabs>
        <w:ind w:left="4876" w:hanging="397"/>
      </w:pPr>
      <w:rPr>
        <w:rFonts w:ascii="Courier New" w:hAnsi="Courier New" w:hint="default"/>
      </w:rPr>
    </w:lvl>
    <w:lvl w:ilvl="5">
      <w:start w:val="1"/>
      <w:numFmt w:val="bullet"/>
      <w:lvlText w:val=""/>
      <w:lvlJc w:val="left"/>
      <w:pPr>
        <w:tabs>
          <w:tab w:val="num" w:pos="5330"/>
        </w:tabs>
        <w:ind w:left="5727" w:hanging="397"/>
      </w:pPr>
      <w:rPr>
        <w:rFonts w:ascii="Wingdings" w:hAnsi="Wingdings" w:hint="default"/>
      </w:rPr>
    </w:lvl>
    <w:lvl w:ilvl="6">
      <w:start w:val="1"/>
      <w:numFmt w:val="bullet"/>
      <w:lvlText w:val=""/>
      <w:lvlJc w:val="left"/>
      <w:pPr>
        <w:tabs>
          <w:tab w:val="num" w:pos="6350"/>
        </w:tabs>
        <w:ind w:left="6691" w:hanging="341"/>
      </w:pPr>
      <w:rPr>
        <w:rFonts w:ascii="Symbol" w:hAnsi="Symbol" w:hint="default"/>
      </w:rPr>
    </w:lvl>
    <w:lvl w:ilvl="7">
      <w:start w:val="1"/>
      <w:numFmt w:val="bullet"/>
      <w:lvlText w:val="o"/>
      <w:lvlJc w:val="left"/>
      <w:pPr>
        <w:tabs>
          <w:tab w:val="num" w:pos="6974"/>
        </w:tabs>
        <w:ind w:left="7201" w:hanging="227"/>
      </w:pPr>
      <w:rPr>
        <w:rFonts w:ascii="Courier New" w:hAnsi="Courier New" w:hint="default"/>
      </w:rPr>
    </w:lvl>
    <w:lvl w:ilvl="8">
      <w:start w:val="1"/>
      <w:numFmt w:val="bullet"/>
      <w:lvlText w:val=""/>
      <w:lvlJc w:val="left"/>
      <w:pPr>
        <w:ind w:left="7825" w:hanging="284"/>
      </w:pPr>
      <w:rPr>
        <w:rFonts w:ascii="Wingdings" w:hAnsi="Wingdings" w:hint="default"/>
      </w:rPr>
    </w:lvl>
  </w:abstractNum>
  <w:abstractNum w:abstractNumId="11" w15:restartNumberingAfterBreak="0">
    <w:nsid w:val="57D24D7B"/>
    <w:multiLevelType w:val="hybridMultilevel"/>
    <w:tmpl w:val="66380C4E"/>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12" w15:restartNumberingAfterBreak="0">
    <w:nsid w:val="583F3792"/>
    <w:multiLevelType w:val="multilevel"/>
    <w:tmpl w:val="B8784D42"/>
    <w:lvl w:ilvl="0">
      <w:start w:val="1"/>
      <w:numFmt w:val="bullet"/>
      <w:suff w:val="space"/>
      <w:lvlText w:val=""/>
      <w:lvlJc w:val="left"/>
      <w:pPr>
        <w:ind w:left="907" w:hanging="567"/>
      </w:pPr>
      <w:rPr>
        <w:rFonts w:ascii="Symbol" w:hAnsi="Symbol" w:hint="default"/>
      </w:rPr>
    </w:lvl>
    <w:lvl w:ilvl="1">
      <w:start w:val="1"/>
      <w:numFmt w:val="lowerLetter"/>
      <w:suff w:val="space"/>
      <w:lvlText w:val="%2)"/>
      <w:lvlJc w:val="left"/>
      <w:pPr>
        <w:ind w:left="1928" w:hanging="681"/>
      </w:pPr>
      <w:rPr>
        <w:rFonts w:ascii="Arial" w:hAnsi="Arial" w:hint="default"/>
      </w:rPr>
    </w:lvl>
    <w:lvl w:ilvl="2">
      <w:start w:val="1"/>
      <w:numFmt w:val="bullet"/>
      <w:suff w:val="space"/>
      <w:lvlText w:val="-"/>
      <w:lvlJc w:val="left"/>
      <w:pPr>
        <w:ind w:left="2880" w:hanging="499"/>
      </w:pPr>
      <w:rPr>
        <w:rFonts w:ascii="Arial" w:hAnsi="Arial" w:hint="default"/>
      </w:rPr>
    </w:lvl>
    <w:lvl w:ilvl="3">
      <w:start w:val="1"/>
      <w:numFmt w:val="bullet"/>
      <w:lvlText w:val=""/>
      <w:lvlJc w:val="left"/>
      <w:pPr>
        <w:ind w:left="3912" w:hanging="453"/>
      </w:pPr>
      <w:rPr>
        <w:rFonts w:ascii="Symbol" w:hAnsi="Symbol" w:hint="default"/>
      </w:rPr>
    </w:lvl>
    <w:lvl w:ilvl="4">
      <w:start w:val="1"/>
      <w:numFmt w:val="bullet"/>
      <w:lvlText w:val="o"/>
      <w:lvlJc w:val="left"/>
      <w:pPr>
        <w:tabs>
          <w:tab w:val="num" w:pos="4593"/>
        </w:tabs>
        <w:ind w:left="4876" w:hanging="397"/>
      </w:pPr>
      <w:rPr>
        <w:rFonts w:ascii="Courier New" w:hAnsi="Courier New" w:hint="default"/>
      </w:rPr>
    </w:lvl>
    <w:lvl w:ilvl="5">
      <w:start w:val="1"/>
      <w:numFmt w:val="bullet"/>
      <w:lvlText w:val=""/>
      <w:lvlJc w:val="left"/>
      <w:pPr>
        <w:tabs>
          <w:tab w:val="num" w:pos="5330"/>
        </w:tabs>
        <w:ind w:left="5727" w:hanging="397"/>
      </w:pPr>
      <w:rPr>
        <w:rFonts w:ascii="Wingdings" w:hAnsi="Wingdings" w:hint="default"/>
      </w:rPr>
    </w:lvl>
    <w:lvl w:ilvl="6">
      <w:start w:val="1"/>
      <w:numFmt w:val="bullet"/>
      <w:lvlText w:val=""/>
      <w:lvlJc w:val="left"/>
      <w:pPr>
        <w:tabs>
          <w:tab w:val="num" w:pos="6350"/>
        </w:tabs>
        <w:ind w:left="6691" w:hanging="341"/>
      </w:pPr>
      <w:rPr>
        <w:rFonts w:ascii="Symbol" w:hAnsi="Symbol" w:hint="default"/>
      </w:rPr>
    </w:lvl>
    <w:lvl w:ilvl="7">
      <w:start w:val="1"/>
      <w:numFmt w:val="bullet"/>
      <w:lvlText w:val="o"/>
      <w:lvlJc w:val="left"/>
      <w:pPr>
        <w:tabs>
          <w:tab w:val="num" w:pos="6974"/>
        </w:tabs>
        <w:ind w:left="7201" w:hanging="227"/>
      </w:pPr>
      <w:rPr>
        <w:rFonts w:ascii="Courier New" w:hAnsi="Courier New" w:hint="default"/>
      </w:rPr>
    </w:lvl>
    <w:lvl w:ilvl="8">
      <w:start w:val="1"/>
      <w:numFmt w:val="bullet"/>
      <w:lvlText w:val=""/>
      <w:lvlJc w:val="left"/>
      <w:pPr>
        <w:ind w:left="7825" w:hanging="284"/>
      </w:pPr>
      <w:rPr>
        <w:rFonts w:ascii="Wingdings" w:hAnsi="Wingdings" w:hint="default"/>
      </w:rPr>
    </w:lvl>
  </w:abstractNum>
  <w:abstractNum w:abstractNumId="13" w15:restartNumberingAfterBreak="0">
    <w:nsid w:val="6C13601A"/>
    <w:multiLevelType w:val="multilevel"/>
    <w:tmpl w:val="EA5E96C0"/>
    <w:lvl w:ilvl="0">
      <w:start w:val="1"/>
      <w:numFmt w:val="bullet"/>
      <w:lvlText w:val=""/>
      <w:lvlJc w:val="left"/>
      <w:pPr>
        <w:ind w:left="907" w:hanging="567"/>
      </w:pPr>
      <w:rPr>
        <w:rFonts w:ascii="Symbol" w:hAnsi="Symbol" w:hint="default"/>
      </w:rPr>
    </w:lvl>
    <w:lvl w:ilvl="1">
      <w:start w:val="1"/>
      <w:numFmt w:val="lowerLetter"/>
      <w:lvlText w:val="%2)"/>
      <w:lvlJc w:val="left"/>
      <w:pPr>
        <w:ind w:left="1928" w:hanging="681"/>
      </w:pPr>
      <w:rPr>
        <w:rFonts w:ascii="Arial" w:hAnsi="Arial" w:hint="default"/>
      </w:rPr>
    </w:lvl>
    <w:lvl w:ilvl="2">
      <w:start w:val="1"/>
      <w:numFmt w:val="bullet"/>
      <w:lvlText w:val="-"/>
      <w:lvlJc w:val="left"/>
      <w:pPr>
        <w:ind w:left="2880" w:hanging="499"/>
      </w:pPr>
      <w:rPr>
        <w:rFonts w:ascii="Arial" w:hAnsi="Arial" w:hint="default"/>
      </w:rPr>
    </w:lvl>
    <w:lvl w:ilvl="3">
      <w:start w:val="1"/>
      <w:numFmt w:val="bullet"/>
      <w:lvlText w:val=""/>
      <w:lvlJc w:val="left"/>
      <w:pPr>
        <w:ind w:left="3912" w:hanging="453"/>
      </w:pPr>
      <w:rPr>
        <w:rFonts w:ascii="Symbol" w:hAnsi="Symbol" w:hint="default"/>
      </w:rPr>
    </w:lvl>
    <w:lvl w:ilvl="4">
      <w:start w:val="1"/>
      <w:numFmt w:val="bullet"/>
      <w:lvlText w:val="o"/>
      <w:lvlJc w:val="left"/>
      <w:pPr>
        <w:tabs>
          <w:tab w:val="num" w:pos="4593"/>
        </w:tabs>
        <w:ind w:left="4876" w:hanging="397"/>
      </w:pPr>
      <w:rPr>
        <w:rFonts w:ascii="Courier New" w:hAnsi="Courier New" w:hint="default"/>
      </w:rPr>
    </w:lvl>
    <w:lvl w:ilvl="5">
      <w:start w:val="1"/>
      <w:numFmt w:val="bullet"/>
      <w:lvlText w:val=""/>
      <w:lvlJc w:val="left"/>
      <w:pPr>
        <w:tabs>
          <w:tab w:val="num" w:pos="5330"/>
        </w:tabs>
        <w:ind w:left="5727" w:hanging="397"/>
      </w:pPr>
      <w:rPr>
        <w:rFonts w:ascii="Wingdings" w:hAnsi="Wingdings" w:hint="default"/>
      </w:rPr>
    </w:lvl>
    <w:lvl w:ilvl="6">
      <w:start w:val="1"/>
      <w:numFmt w:val="bullet"/>
      <w:lvlText w:val=""/>
      <w:lvlJc w:val="left"/>
      <w:pPr>
        <w:tabs>
          <w:tab w:val="num" w:pos="6350"/>
        </w:tabs>
        <w:ind w:left="6691" w:hanging="341"/>
      </w:pPr>
      <w:rPr>
        <w:rFonts w:ascii="Symbol" w:hAnsi="Symbol" w:hint="default"/>
      </w:rPr>
    </w:lvl>
    <w:lvl w:ilvl="7">
      <w:start w:val="1"/>
      <w:numFmt w:val="bullet"/>
      <w:lvlText w:val="o"/>
      <w:lvlJc w:val="left"/>
      <w:pPr>
        <w:tabs>
          <w:tab w:val="num" w:pos="6974"/>
        </w:tabs>
        <w:ind w:left="7201" w:hanging="227"/>
      </w:pPr>
      <w:rPr>
        <w:rFonts w:ascii="Courier New" w:hAnsi="Courier New" w:hint="default"/>
      </w:rPr>
    </w:lvl>
    <w:lvl w:ilvl="8">
      <w:start w:val="1"/>
      <w:numFmt w:val="bullet"/>
      <w:lvlText w:val=""/>
      <w:lvlJc w:val="left"/>
      <w:pPr>
        <w:ind w:left="7825" w:hanging="284"/>
      </w:pPr>
      <w:rPr>
        <w:rFonts w:ascii="Wingdings" w:hAnsi="Wingdings" w:hint="default"/>
      </w:rPr>
    </w:lvl>
  </w:abstractNum>
  <w:abstractNum w:abstractNumId="14" w15:restartNumberingAfterBreak="0">
    <w:nsid w:val="6ECF55AE"/>
    <w:multiLevelType w:val="multilevel"/>
    <w:tmpl w:val="1FAEA500"/>
    <w:styleLink w:val="Aufzhlung"/>
    <w:lvl w:ilvl="0">
      <w:start w:val="1"/>
      <w:numFmt w:val="bullet"/>
      <w:suff w:val="space"/>
      <w:lvlText w:val="-"/>
      <w:lvlJc w:val="left"/>
      <w:pPr>
        <w:ind w:left="1304" w:hanging="340"/>
      </w:pPr>
      <w:rPr>
        <w:rFonts w:ascii="Arial" w:hAnsi="Arial" w:hint="default"/>
      </w:rPr>
    </w:lvl>
    <w:lvl w:ilvl="1">
      <w:start w:val="1"/>
      <w:numFmt w:val="bullet"/>
      <w:suff w:val="space"/>
      <w:lvlText w:val="●"/>
      <w:lvlJc w:val="left"/>
      <w:pPr>
        <w:ind w:left="2211" w:hanging="623"/>
      </w:pPr>
      <w:rPr>
        <w:rFonts w:ascii="Arial" w:hAnsi="Arial" w:hint="default"/>
        <w:sz w:val="16"/>
      </w:rPr>
    </w:lvl>
    <w:lvl w:ilvl="2">
      <w:start w:val="1"/>
      <w:numFmt w:val="bullet"/>
      <w:suff w:val="space"/>
      <w:lvlText w:val="●"/>
      <w:lvlJc w:val="left"/>
      <w:pPr>
        <w:ind w:left="2779" w:hanging="454"/>
      </w:pPr>
      <w:rPr>
        <w:rFonts w:ascii="Arial" w:hAnsi="Arial" w:hint="default"/>
        <w:sz w:val="16"/>
      </w:rPr>
    </w:lvl>
    <w:lvl w:ilvl="3">
      <w:start w:val="1"/>
      <w:numFmt w:val="bullet"/>
      <w:suff w:val="space"/>
      <w:lvlText w:val="●"/>
      <w:lvlJc w:val="left"/>
      <w:pPr>
        <w:ind w:left="3402" w:hanging="340"/>
      </w:pPr>
      <w:rPr>
        <w:rFonts w:ascii="Arial" w:hAnsi="Arial" w:hint="default"/>
        <w:sz w:val="16"/>
      </w:rPr>
    </w:lvl>
    <w:lvl w:ilvl="4">
      <w:start w:val="1"/>
      <w:numFmt w:val="bullet"/>
      <w:suff w:val="space"/>
      <w:lvlText w:val="●"/>
      <w:lvlJc w:val="left"/>
      <w:pPr>
        <w:ind w:left="4196" w:hanging="453"/>
      </w:pPr>
      <w:rPr>
        <w:rFonts w:ascii="Arial" w:hAnsi="Arial" w:hint="default"/>
        <w:sz w:val="16"/>
      </w:rPr>
    </w:lvl>
    <w:lvl w:ilvl="5">
      <w:start w:val="1"/>
      <w:numFmt w:val="bullet"/>
      <w:suff w:val="space"/>
      <w:lvlText w:val="●"/>
      <w:lvlJc w:val="left"/>
      <w:pPr>
        <w:ind w:left="4650" w:hanging="284"/>
      </w:pPr>
      <w:rPr>
        <w:rFonts w:ascii="Arial" w:hAnsi="Arial" w:hint="default"/>
        <w:sz w:val="16"/>
      </w:rPr>
    </w:lvl>
    <w:lvl w:ilvl="6">
      <w:start w:val="1"/>
      <w:numFmt w:val="bullet"/>
      <w:suff w:val="space"/>
      <w:lvlText w:val="●"/>
      <w:lvlJc w:val="left"/>
      <w:pPr>
        <w:ind w:left="5500" w:hanging="510"/>
      </w:pPr>
      <w:rPr>
        <w:rFonts w:ascii="Arial" w:hAnsi="Arial" w:hint="default"/>
        <w:sz w:val="16"/>
      </w:rPr>
    </w:lvl>
    <w:lvl w:ilvl="7">
      <w:start w:val="1"/>
      <w:numFmt w:val="bullet"/>
      <w:suff w:val="space"/>
      <w:lvlText w:val="●"/>
      <w:lvlJc w:val="left"/>
      <w:pPr>
        <w:ind w:left="6237" w:hanging="453"/>
      </w:pPr>
      <w:rPr>
        <w:rFonts w:ascii="Arial" w:hAnsi="Arial" w:hint="default"/>
      </w:rPr>
    </w:lvl>
    <w:lvl w:ilvl="8">
      <w:start w:val="1"/>
      <w:numFmt w:val="bullet"/>
      <w:suff w:val="space"/>
      <w:lvlText w:val="●"/>
      <w:lvlJc w:val="left"/>
      <w:pPr>
        <w:ind w:left="6804" w:hanging="453"/>
      </w:pPr>
      <w:rPr>
        <w:rFonts w:ascii="Arial" w:hAnsi="Arial" w:hint="default"/>
      </w:rPr>
    </w:lvl>
  </w:abstractNum>
  <w:abstractNum w:abstractNumId="15" w15:restartNumberingAfterBreak="0">
    <w:nsid w:val="72A608F1"/>
    <w:multiLevelType w:val="hybridMultilevel"/>
    <w:tmpl w:val="8706854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787A2B5D"/>
    <w:multiLevelType w:val="multilevel"/>
    <w:tmpl w:val="B8784D42"/>
    <w:lvl w:ilvl="0">
      <w:start w:val="1"/>
      <w:numFmt w:val="bullet"/>
      <w:suff w:val="space"/>
      <w:lvlText w:val=""/>
      <w:lvlJc w:val="left"/>
      <w:pPr>
        <w:ind w:left="907" w:hanging="567"/>
      </w:pPr>
      <w:rPr>
        <w:rFonts w:ascii="Symbol" w:hAnsi="Symbol" w:hint="default"/>
      </w:rPr>
    </w:lvl>
    <w:lvl w:ilvl="1">
      <w:start w:val="1"/>
      <w:numFmt w:val="lowerLetter"/>
      <w:suff w:val="space"/>
      <w:lvlText w:val="%2)"/>
      <w:lvlJc w:val="left"/>
      <w:pPr>
        <w:ind w:left="1928" w:hanging="681"/>
      </w:pPr>
      <w:rPr>
        <w:rFonts w:ascii="Arial" w:hAnsi="Arial" w:hint="default"/>
      </w:rPr>
    </w:lvl>
    <w:lvl w:ilvl="2">
      <w:start w:val="1"/>
      <w:numFmt w:val="bullet"/>
      <w:suff w:val="space"/>
      <w:lvlText w:val="-"/>
      <w:lvlJc w:val="left"/>
      <w:pPr>
        <w:ind w:left="2880" w:hanging="499"/>
      </w:pPr>
      <w:rPr>
        <w:rFonts w:ascii="Arial" w:hAnsi="Arial" w:hint="default"/>
      </w:rPr>
    </w:lvl>
    <w:lvl w:ilvl="3">
      <w:start w:val="1"/>
      <w:numFmt w:val="bullet"/>
      <w:lvlText w:val=""/>
      <w:lvlJc w:val="left"/>
      <w:pPr>
        <w:ind w:left="3912" w:hanging="453"/>
      </w:pPr>
      <w:rPr>
        <w:rFonts w:ascii="Symbol" w:hAnsi="Symbol" w:hint="default"/>
      </w:rPr>
    </w:lvl>
    <w:lvl w:ilvl="4">
      <w:start w:val="1"/>
      <w:numFmt w:val="bullet"/>
      <w:lvlText w:val="o"/>
      <w:lvlJc w:val="left"/>
      <w:pPr>
        <w:tabs>
          <w:tab w:val="num" w:pos="4593"/>
        </w:tabs>
        <w:ind w:left="4876" w:hanging="397"/>
      </w:pPr>
      <w:rPr>
        <w:rFonts w:ascii="Courier New" w:hAnsi="Courier New" w:hint="default"/>
      </w:rPr>
    </w:lvl>
    <w:lvl w:ilvl="5">
      <w:start w:val="1"/>
      <w:numFmt w:val="bullet"/>
      <w:lvlText w:val=""/>
      <w:lvlJc w:val="left"/>
      <w:pPr>
        <w:tabs>
          <w:tab w:val="num" w:pos="5330"/>
        </w:tabs>
        <w:ind w:left="5727" w:hanging="397"/>
      </w:pPr>
      <w:rPr>
        <w:rFonts w:ascii="Wingdings" w:hAnsi="Wingdings" w:hint="default"/>
      </w:rPr>
    </w:lvl>
    <w:lvl w:ilvl="6">
      <w:start w:val="1"/>
      <w:numFmt w:val="bullet"/>
      <w:lvlText w:val=""/>
      <w:lvlJc w:val="left"/>
      <w:pPr>
        <w:tabs>
          <w:tab w:val="num" w:pos="6350"/>
        </w:tabs>
        <w:ind w:left="6691" w:hanging="341"/>
      </w:pPr>
      <w:rPr>
        <w:rFonts w:ascii="Symbol" w:hAnsi="Symbol" w:hint="default"/>
      </w:rPr>
    </w:lvl>
    <w:lvl w:ilvl="7">
      <w:start w:val="1"/>
      <w:numFmt w:val="bullet"/>
      <w:lvlText w:val="o"/>
      <w:lvlJc w:val="left"/>
      <w:pPr>
        <w:tabs>
          <w:tab w:val="num" w:pos="6974"/>
        </w:tabs>
        <w:ind w:left="7201" w:hanging="227"/>
      </w:pPr>
      <w:rPr>
        <w:rFonts w:ascii="Courier New" w:hAnsi="Courier New" w:hint="default"/>
      </w:rPr>
    </w:lvl>
    <w:lvl w:ilvl="8">
      <w:start w:val="1"/>
      <w:numFmt w:val="bullet"/>
      <w:lvlText w:val=""/>
      <w:lvlJc w:val="left"/>
      <w:pPr>
        <w:ind w:left="7825" w:hanging="284"/>
      </w:pPr>
      <w:rPr>
        <w:rFonts w:ascii="Wingdings" w:hAnsi="Wingdings" w:hint="default"/>
      </w:rPr>
    </w:lvl>
  </w:abstractNum>
  <w:abstractNum w:abstractNumId="17" w15:restartNumberingAfterBreak="0">
    <w:nsid w:val="7BA535EF"/>
    <w:multiLevelType w:val="multilevel"/>
    <w:tmpl w:val="A1FA8578"/>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919368313">
    <w:abstractNumId w:val="5"/>
  </w:num>
  <w:num w:numId="2" w16cid:durableId="1049037120">
    <w:abstractNumId w:val="15"/>
  </w:num>
  <w:num w:numId="3" w16cid:durableId="89933568">
    <w:abstractNumId w:val="11"/>
  </w:num>
  <w:num w:numId="4" w16cid:durableId="379863310">
    <w:abstractNumId w:val="13"/>
  </w:num>
  <w:num w:numId="5" w16cid:durableId="1738743744">
    <w:abstractNumId w:val="10"/>
  </w:num>
  <w:num w:numId="6" w16cid:durableId="497889273">
    <w:abstractNumId w:val="12"/>
  </w:num>
  <w:num w:numId="7" w16cid:durableId="1870757054">
    <w:abstractNumId w:val="16"/>
  </w:num>
  <w:num w:numId="8" w16cid:durableId="1096679751">
    <w:abstractNumId w:val="3"/>
  </w:num>
  <w:num w:numId="9" w16cid:durableId="843209538">
    <w:abstractNumId w:val="6"/>
  </w:num>
  <w:num w:numId="10" w16cid:durableId="618682505">
    <w:abstractNumId w:val="14"/>
  </w:num>
  <w:num w:numId="11" w16cid:durableId="2112125020">
    <w:abstractNumId w:val="2"/>
  </w:num>
  <w:num w:numId="12" w16cid:durableId="2055228861">
    <w:abstractNumId w:val="7"/>
  </w:num>
  <w:num w:numId="13" w16cid:durableId="207645384">
    <w:abstractNumId w:val="8"/>
  </w:num>
  <w:num w:numId="14" w16cid:durableId="223225150">
    <w:abstractNumId w:val="17"/>
  </w:num>
  <w:num w:numId="15" w16cid:durableId="349794285">
    <w:abstractNumId w:val="1"/>
  </w:num>
  <w:num w:numId="16" w16cid:durableId="1632982144">
    <w:abstractNumId w:val="4"/>
  </w:num>
  <w:num w:numId="17" w16cid:durableId="169952182">
    <w:abstractNumId w:val="9"/>
  </w:num>
  <w:num w:numId="18" w16cid:durableId="1521160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saveSubset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A96"/>
    <w:rsid w:val="00000AD4"/>
    <w:rsid w:val="0005210F"/>
    <w:rsid w:val="00057580"/>
    <w:rsid w:val="00064379"/>
    <w:rsid w:val="000A5839"/>
    <w:rsid w:val="000F6ED4"/>
    <w:rsid w:val="0012103C"/>
    <w:rsid w:val="001A7806"/>
    <w:rsid w:val="001D5C98"/>
    <w:rsid w:val="001E44E2"/>
    <w:rsid w:val="001F21EE"/>
    <w:rsid w:val="00200400"/>
    <w:rsid w:val="002D0E10"/>
    <w:rsid w:val="002E7648"/>
    <w:rsid w:val="003054CF"/>
    <w:rsid w:val="00343EFC"/>
    <w:rsid w:val="00346BDF"/>
    <w:rsid w:val="003621A0"/>
    <w:rsid w:val="00367957"/>
    <w:rsid w:val="00374AB5"/>
    <w:rsid w:val="003860F7"/>
    <w:rsid w:val="003E46AD"/>
    <w:rsid w:val="003F1B7C"/>
    <w:rsid w:val="00402584"/>
    <w:rsid w:val="00447478"/>
    <w:rsid w:val="00451D31"/>
    <w:rsid w:val="00472549"/>
    <w:rsid w:val="004732A0"/>
    <w:rsid w:val="004B7B2A"/>
    <w:rsid w:val="004D0841"/>
    <w:rsid w:val="004D199B"/>
    <w:rsid w:val="005260D8"/>
    <w:rsid w:val="00570E86"/>
    <w:rsid w:val="005A22D2"/>
    <w:rsid w:val="005D10B7"/>
    <w:rsid w:val="005F1E8F"/>
    <w:rsid w:val="00603701"/>
    <w:rsid w:val="00633A04"/>
    <w:rsid w:val="00633BD8"/>
    <w:rsid w:val="00665B90"/>
    <w:rsid w:val="006849A1"/>
    <w:rsid w:val="00687D6B"/>
    <w:rsid w:val="0073594B"/>
    <w:rsid w:val="007C16C7"/>
    <w:rsid w:val="007C3D45"/>
    <w:rsid w:val="007D6D7E"/>
    <w:rsid w:val="007F3022"/>
    <w:rsid w:val="00811B08"/>
    <w:rsid w:val="0084672E"/>
    <w:rsid w:val="00850D3E"/>
    <w:rsid w:val="00856D90"/>
    <w:rsid w:val="008D0363"/>
    <w:rsid w:val="008E68CE"/>
    <w:rsid w:val="008F305C"/>
    <w:rsid w:val="009413AC"/>
    <w:rsid w:val="00960BAE"/>
    <w:rsid w:val="00A46442"/>
    <w:rsid w:val="00A51A2A"/>
    <w:rsid w:val="00A900E5"/>
    <w:rsid w:val="00AC298C"/>
    <w:rsid w:val="00AC74BB"/>
    <w:rsid w:val="00B2230F"/>
    <w:rsid w:val="00B72A54"/>
    <w:rsid w:val="00B93B12"/>
    <w:rsid w:val="00BC35A6"/>
    <w:rsid w:val="00C04526"/>
    <w:rsid w:val="00C165D2"/>
    <w:rsid w:val="00C51D9A"/>
    <w:rsid w:val="00C93ACC"/>
    <w:rsid w:val="00D0739E"/>
    <w:rsid w:val="00D27445"/>
    <w:rsid w:val="00D31AD9"/>
    <w:rsid w:val="00D32BDA"/>
    <w:rsid w:val="00D43B15"/>
    <w:rsid w:val="00D7682B"/>
    <w:rsid w:val="00D96B7A"/>
    <w:rsid w:val="00DC6985"/>
    <w:rsid w:val="00E05BE1"/>
    <w:rsid w:val="00E25611"/>
    <w:rsid w:val="00E34676"/>
    <w:rsid w:val="00E36A96"/>
    <w:rsid w:val="00E37839"/>
    <w:rsid w:val="00E433E7"/>
    <w:rsid w:val="00E46A98"/>
    <w:rsid w:val="00E614F0"/>
    <w:rsid w:val="00E774B3"/>
    <w:rsid w:val="00E90422"/>
    <w:rsid w:val="00ED2930"/>
    <w:rsid w:val="00EF2C3C"/>
    <w:rsid w:val="00F07319"/>
    <w:rsid w:val="00F2542B"/>
    <w:rsid w:val="00FA5B8F"/>
    <w:rsid w:val="00FC47F1"/>
    <w:rsid w:val="00FD634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90864"/>
  <w15:docId w15:val="{C5F6845C-6951-4601-985D-EA512BEAE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de-AT" w:eastAsia="en-US" w:bidi="ar-SA"/>
      </w:rPr>
    </w:rPrDefault>
    <w:pPrDefault>
      <w:pPr>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43EFC"/>
    <w:pPr>
      <w:spacing w:after="120" w:line="360" w:lineRule="auto"/>
      <w:ind w:left="0" w:firstLine="0"/>
      <w:jc w:val="both"/>
    </w:pPr>
    <w:rPr>
      <w:rFonts w:ascii="Times New Roman" w:hAnsi="Times New Roman" w:cs="Times New Roman"/>
      <w:sz w:val="24"/>
    </w:rPr>
  </w:style>
  <w:style w:type="paragraph" w:styleId="berschrift1">
    <w:name w:val="heading 1"/>
    <w:aliases w:val="US1,Hauptkapitel"/>
    <w:basedOn w:val="Standard"/>
    <w:next w:val="Standard"/>
    <w:link w:val="berschrift1Zchn"/>
    <w:uiPriority w:val="9"/>
    <w:qFormat/>
    <w:rsid w:val="00D0739E"/>
    <w:pPr>
      <w:keepNext/>
      <w:keepLines/>
      <w:numPr>
        <w:numId w:val="14"/>
      </w:numPr>
      <w:spacing w:before="240"/>
      <w:outlineLvl w:val="0"/>
    </w:pPr>
    <w:rPr>
      <w:rFonts w:eastAsia="Times New Roman" w:cstheme="minorBidi"/>
      <w:b/>
      <w:bCs/>
      <w:sz w:val="28"/>
      <w:szCs w:val="28"/>
    </w:rPr>
  </w:style>
  <w:style w:type="paragraph" w:styleId="berschrift2">
    <w:name w:val="heading 2"/>
    <w:basedOn w:val="Standard"/>
    <w:next w:val="Standard"/>
    <w:link w:val="berschrift2Zchn"/>
    <w:uiPriority w:val="9"/>
    <w:unhideWhenUsed/>
    <w:qFormat/>
    <w:rsid w:val="00D0739E"/>
    <w:pPr>
      <w:keepNext/>
      <w:keepLines/>
      <w:numPr>
        <w:ilvl w:val="1"/>
        <w:numId w:val="14"/>
      </w:numPr>
      <w:spacing w:before="240"/>
      <w:outlineLvl w:val="1"/>
    </w:pPr>
    <w:rPr>
      <w:rFonts w:eastAsia="Times New Roman" w:cstheme="minorBidi"/>
      <w:b/>
      <w:bCs/>
      <w:szCs w:val="26"/>
    </w:rPr>
  </w:style>
  <w:style w:type="paragraph" w:styleId="berschrift3">
    <w:name w:val="heading 3"/>
    <w:aliases w:val="Kap-Überschr Ebene 3"/>
    <w:basedOn w:val="berschrift1"/>
    <w:next w:val="Standard"/>
    <w:link w:val="berschrift3Zchn"/>
    <w:uiPriority w:val="9"/>
    <w:unhideWhenUsed/>
    <w:qFormat/>
    <w:rsid w:val="00D0739E"/>
    <w:pPr>
      <w:numPr>
        <w:ilvl w:val="2"/>
      </w:numPr>
      <w:spacing w:before="0" w:after="0"/>
      <w:outlineLvl w:val="2"/>
    </w:pPr>
    <w:rPr>
      <w:sz w:val="22"/>
    </w:rPr>
  </w:style>
  <w:style w:type="paragraph" w:styleId="berschrift4">
    <w:name w:val="heading 4"/>
    <w:basedOn w:val="Standard"/>
    <w:next w:val="Standard"/>
    <w:link w:val="berschrift4Zchn"/>
    <w:uiPriority w:val="9"/>
    <w:unhideWhenUsed/>
    <w:rsid w:val="00057580"/>
    <w:pPr>
      <w:keepNext/>
      <w:numPr>
        <w:ilvl w:val="3"/>
        <w:numId w:val="14"/>
      </w:numPr>
      <w:spacing w:before="240" w:after="60" w:line="240" w:lineRule="auto"/>
      <w:outlineLvl w:val="3"/>
    </w:pPr>
    <w:rPr>
      <w:rFonts w:eastAsia="Times New Roman" w:cstheme="minorBidi"/>
      <w:bCs/>
      <w:i/>
      <w:szCs w:val="28"/>
    </w:rPr>
  </w:style>
  <w:style w:type="paragraph" w:styleId="berschrift5">
    <w:name w:val="heading 5"/>
    <w:basedOn w:val="Standard"/>
    <w:next w:val="Standard"/>
    <w:link w:val="berschrift5Zchn"/>
    <w:uiPriority w:val="9"/>
    <w:unhideWhenUsed/>
    <w:rsid w:val="00603701"/>
    <w:pPr>
      <w:keepNext/>
      <w:keepLines/>
      <w:numPr>
        <w:ilvl w:val="4"/>
        <w:numId w:val="14"/>
      </w:numPr>
      <w:spacing w:before="200"/>
      <w:outlineLvl w:val="4"/>
    </w:pPr>
    <w:rPr>
      <w:rFonts w:eastAsiaTheme="majorEastAsia" w:cstheme="majorBidi"/>
    </w:rPr>
  </w:style>
  <w:style w:type="paragraph" w:styleId="berschrift6">
    <w:name w:val="heading 6"/>
    <w:basedOn w:val="Standard"/>
    <w:next w:val="Standard"/>
    <w:link w:val="berschrift6Zchn"/>
    <w:uiPriority w:val="9"/>
    <w:unhideWhenUsed/>
    <w:rsid w:val="00603701"/>
    <w:pPr>
      <w:keepNext/>
      <w:keepLines/>
      <w:numPr>
        <w:ilvl w:val="5"/>
        <w:numId w:val="14"/>
      </w:numPr>
      <w:spacing w:before="200"/>
      <w:outlineLvl w:val="5"/>
    </w:pPr>
    <w:rPr>
      <w:rFonts w:eastAsiaTheme="majorEastAsia" w:cstheme="majorBidi"/>
      <w:i/>
      <w:iCs/>
    </w:rPr>
  </w:style>
  <w:style w:type="paragraph" w:styleId="berschrift7">
    <w:name w:val="heading 7"/>
    <w:basedOn w:val="Standard"/>
    <w:next w:val="Standard"/>
    <w:link w:val="berschrift7Zchn"/>
    <w:uiPriority w:val="9"/>
    <w:unhideWhenUsed/>
    <w:rsid w:val="00603701"/>
    <w:pPr>
      <w:keepNext/>
      <w:keepLines/>
      <w:numPr>
        <w:ilvl w:val="6"/>
        <w:numId w:val="14"/>
      </w:numPr>
      <w:spacing w:before="200"/>
      <w:outlineLvl w:val="6"/>
    </w:pPr>
    <w:rPr>
      <w:rFonts w:eastAsiaTheme="majorEastAsia" w:cstheme="majorBidi"/>
      <w:i/>
      <w:iCs/>
    </w:rPr>
  </w:style>
  <w:style w:type="paragraph" w:styleId="berschrift8">
    <w:name w:val="heading 8"/>
    <w:basedOn w:val="Standard"/>
    <w:next w:val="Standard"/>
    <w:link w:val="berschrift8Zchn"/>
    <w:uiPriority w:val="9"/>
    <w:unhideWhenUsed/>
    <w:rsid w:val="00603701"/>
    <w:pPr>
      <w:keepNext/>
      <w:keepLines/>
      <w:numPr>
        <w:ilvl w:val="7"/>
        <w:numId w:val="14"/>
      </w:numPr>
      <w:spacing w:before="200"/>
      <w:outlineLvl w:val="7"/>
    </w:pPr>
    <w:rPr>
      <w:rFonts w:eastAsiaTheme="majorEastAsia" w:cstheme="majorBidi"/>
      <w:sz w:val="20"/>
      <w:szCs w:val="20"/>
    </w:rPr>
  </w:style>
  <w:style w:type="paragraph" w:styleId="berschrift9">
    <w:name w:val="heading 9"/>
    <w:basedOn w:val="Standard"/>
    <w:next w:val="Standard"/>
    <w:link w:val="berschrift9Zchn"/>
    <w:uiPriority w:val="9"/>
    <w:unhideWhenUsed/>
    <w:rsid w:val="00603701"/>
    <w:pPr>
      <w:keepNext/>
      <w:keepLines/>
      <w:numPr>
        <w:ilvl w:val="8"/>
        <w:numId w:val="14"/>
      </w:numPr>
      <w:spacing w:before="200"/>
      <w:outlineLvl w:val="8"/>
    </w:pPr>
    <w:rPr>
      <w:rFonts w:eastAsiaTheme="majorEastAsia" w:cstheme="majorBidi"/>
      <w:i/>
      <w:i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US1 Zchn,Hauptkapitel Zchn"/>
    <w:basedOn w:val="Absatz-Standardschriftart"/>
    <w:link w:val="berschrift1"/>
    <w:uiPriority w:val="9"/>
    <w:rsid w:val="00D0739E"/>
    <w:rPr>
      <w:rFonts w:ascii="Times New Roman" w:eastAsia="Times New Roman" w:hAnsi="Times New Roman"/>
      <w:b/>
      <w:bCs/>
      <w:sz w:val="28"/>
      <w:szCs w:val="28"/>
    </w:rPr>
  </w:style>
  <w:style w:type="character" w:customStyle="1" w:styleId="berschrift2Zchn">
    <w:name w:val="Überschrift 2 Zchn"/>
    <w:basedOn w:val="Absatz-Standardschriftart"/>
    <w:link w:val="berschrift2"/>
    <w:uiPriority w:val="9"/>
    <w:rsid w:val="00D0739E"/>
    <w:rPr>
      <w:rFonts w:ascii="Times New Roman" w:eastAsia="Times New Roman" w:hAnsi="Times New Roman"/>
      <w:b/>
      <w:bCs/>
      <w:sz w:val="24"/>
      <w:szCs w:val="26"/>
    </w:rPr>
  </w:style>
  <w:style w:type="character" w:customStyle="1" w:styleId="berschrift3Zchn">
    <w:name w:val="Überschrift 3 Zchn"/>
    <w:aliases w:val="Kap-Überschr Ebene 3 Zchn"/>
    <w:basedOn w:val="Absatz-Standardschriftart"/>
    <w:link w:val="berschrift3"/>
    <w:uiPriority w:val="9"/>
    <w:rsid w:val="00D0739E"/>
    <w:rPr>
      <w:rFonts w:ascii="Times New Roman" w:eastAsia="Times New Roman" w:hAnsi="Times New Roman"/>
      <w:b/>
      <w:bCs/>
      <w:szCs w:val="28"/>
    </w:rPr>
  </w:style>
  <w:style w:type="character" w:customStyle="1" w:styleId="berschrift4Zchn">
    <w:name w:val="Überschrift 4 Zchn"/>
    <w:basedOn w:val="Absatz-Standardschriftart"/>
    <w:link w:val="berschrift4"/>
    <w:uiPriority w:val="9"/>
    <w:rsid w:val="00057580"/>
    <w:rPr>
      <w:rFonts w:ascii="Times New Roman" w:eastAsia="Times New Roman" w:hAnsi="Times New Roman"/>
      <w:bCs/>
      <w:i/>
      <w:sz w:val="24"/>
      <w:szCs w:val="28"/>
    </w:rPr>
  </w:style>
  <w:style w:type="numbering" w:customStyle="1" w:styleId="Nummerierung">
    <w:name w:val="Nummerierung"/>
    <w:basedOn w:val="KeineListe"/>
    <w:uiPriority w:val="99"/>
    <w:rsid w:val="00D7682B"/>
    <w:pPr>
      <w:numPr>
        <w:numId w:val="1"/>
      </w:numPr>
    </w:pPr>
  </w:style>
  <w:style w:type="paragraph" w:styleId="KeinLeerraum">
    <w:name w:val="No Spacing"/>
    <w:uiPriority w:val="1"/>
    <w:rsid w:val="00603701"/>
    <w:pPr>
      <w:ind w:left="0" w:firstLine="0"/>
    </w:pPr>
    <w:rPr>
      <w:rFonts w:ascii="Arial" w:hAnsi="Arial" w:cs="Times New Roman"/>
      <w:sz w:val="24"/>
    </w:rPr>
  </w:style>
  <w:style w:type="character" w:customStyle="1" w:styleId="berschrift5Zchn">
    <w:name w:val="Überschrift 5 Zchn"/>
    <w:basedOn w:val="Absatz-Standardschriftart"/>
    <w:link w:val="berschrift5"/>
    <w:uiPriority w:val="9"/>
    <w:rsid w:val="00603701"/>
    <w:rPr>
      <w:rFonts w:ascii="Times New Roman" w:eastAsiaTheme="majorEastAsia" w:hAnsi="Times New Roman" w:cstheme="majorBidi"/>
      <w:sz w:val="24"/>
    </w:rPr>
  </w:style>
  <w:style w:type="paragraph" w:styleId="Titel">
    <w:name w:val="Title"/>
    <w:basedOn w:val="Standard"/>
    <w:next w:val="Standard"/>
    <w:link w:val="TitelZchn"/>
    <w:uiPriority w:val="10"/>
    <w:rsid w:val="00603701"/>
    <w:pPr>
      <w:spacing w:after="300" w:line="240" w:lineRule="auto"/>
      <w:contextualSpacing/>
    </w:pPr>
    <w:rPr>
      <w:rFonts w:eastAsiaTheme="majorEastAsia" w:cstheme="majorBidi"/>
      <w:spacing w:val="5"/>
      <w:kern w:val="28"/>
      <w:sz w:val="52"/>
      <w:szCs w:val="52"/>
    </w:rPr>
  </w:style>
  <w:style w:type="character" w:customStyle="1" w:styleId="TitelZchn">
    <w:name w:val="Titel Zchn"/>
    <w:basedOn w:val="Absatz-Standardschriftart"/>
    <w:link w:val="Titel"/>
    <w:uiPriority w:val="10"/>
    <w:rsid w:val="00603701"/>
    <w:rPr>
      <w:rFonts w:ascii="Arial" w:eastAsiaTheme="majorEastAsia" w:hAnsi="Arial" w:cstheme="majorBidi"/>
      <w:spacing w:val="5"/>
      <w:kern w:val="28"/>
      <w:sz w:val="52"/>
      <w:szCs w:val="52"/>
    </w:rPr>
  </w:style>
  <w:style w:type="paragraph" w:styleId="Untertitel">
    <w:name w:val="Subtitle"/>
    <w:basedOn w:val="Standard"/>
    <w:next w:val="Standard"/>
    <w:link w:val="UntertitelZchn"/>
    <w:uiPriority w:val="11"/>
    <w:rsid w:val="00603701"/>
    <w:pPr>
      <w:numPr>
        <w:ilvl w:val="1"/>
      </w:numPr>
    </w:pPr>
    <w:rPr>
      <w:rFonts w:eastAsiaTheme="majorEastAsia" w:cstheme="majorBidi"/>
      <w:i/>
      <w:iCs/>
      <w:spacing w:val="15"/>
      <w:szCs w:val="24"/>
    </w:rPr>
  </w:style>
  <w:style w:type="character" w:customStyle="1" w:styleId="UntertitelZchn">
    <w:name w:val="Untertitel Zchn"/>
    <w:basedOn w:val="Absatz-Standardschriftart"/>
    <w:link w:val="Untertitel"/>
    <w:uiPriority w:val="11"/>
    <w:rsid w:val="00603701"/>
    <w:rPr>
      <w:rFonts w:ascii="Arial" w:eastAsiaTheme="majorEastAsia" w:hAnsi="Arial" w:cstheme="majorBidi"/>
      <w:i/>
      <w:iCs/>
      <w:spacing w:val="15"/>
      <w:sz w:val="24"/>
      <w:szCs w:val="24"/>
    </w:rPr>
  </w:style>
  <w:style w:type="character" w:styleId="SchwacheHervorhebung">
    <w:name w:val="Subtle Emphasis"/>
    <w:basedOn w:val="Absatz-Standardschriftart"/>
    <w:uiPriority w:val="19"/>
    <w:rsid w:val="00603701"/>
    <w:rPr>
      <w:rFonts w:ascii="Arial" w:hAnsi="Arial"/>
      <w:i/>
      <w:iCs/>
      <w:color w:val="auto"/>
    </w:rPr>
  </w:style>
  <w:style w:type="character" w:styleId="Hervorhebung">
    <w:name w:val="Emphasis"/>
    <w:basedOn w:val="Absatz-Standardschriftart"/>
    <w:uiPriority w:val="20"/>
    <w:rsid w:val="00603701"/>
    <w:rPr>
      <w:rFonts w:ascii="Arial" w:hAnsi="Arial"/>
      <w:i/>
      <w:iCs/>
    </w:rPr>
  </w:style>
  <w:style w:type="character" w:styleId="IntensiveHervorhebung">
    <w:name w:val="Intense Emphasis"/>
    <w:basedOn w:val="Absatz-Standardschriftart"/>
    <w:uiPriority w:val="21"/>
    <w:rsid w:val="00603701"/>
    <w:rPr>
      <w:rFonts w:ascii="Arial" w:hAnsi="Arial"/>
      <w:b/>
      <w:bCs/>
      <w:i/>
      <w:iCs/>
      <w:color w:val="auto"/>
    </w:rPr>
  </w:style>
  <w:style w:type="character" w:styleId="Fett">
    <w:name w:val="Strong"/>
    <w:basedOn w:val="Absatz-Standardschriftart"/>
    <w:uiPriority w:val="22"/>
    <w:rsid w:val="00603701"/>
    <w:rPr>
      <w:rFonts w:ascii="Arial" w:hAnsi="Arial"/>
      <w:b/>
      <w:bCs/>
      <w:bdr w:val="none" w:sz="0" w:space="0" w:color="auto"/>
    </w:rPr>
  </w:style>
  <w:style w:type="paragraph" w:styleId="Zitat">
    <w:name w:val="Quote"/>
    <w:basedOn w:val="Standard"/>
    <w:next w:val="Standard"/>
    <w:link w:val="ZitatZchn"/>
    <w:uiPriority w:val="29"/>
    <w:rsid w:val="00603701"/>
    <w:rPr>
      <w:i/>
      <w:iCs/>
      <w:color w:val="000000" w:themeColor="text1"/>
    </w:rPr>
  </w:style>
  <w:style w:type="character" w:customStyle="1" w:styleId="ZitatZchn">
    <w:name w:val="Zitat Zchn"/>
    <w:basedOn w:val="Absatz-Standardschriftart"/>
    <w:link w:val="Zitat"/>
    <w:uiPriority w:val="29"/>
    <w:rsid w:val="00603701"/>
    <w:rPr>
      <w:rFonts w:ascii="Arial" w:hAnsi="Arial" w:cs="Times New Roman"/>
      <w:i/>
      <w:iCs/>
      <w:color w:val="000000" w:themeColor="text1"/>
      <w:sz w:val="24"/>
    </w:rPr>
  </w:style>
  <w:style w:type="paragraph" w:styleId="IntensivesZitat">
    <w:name w:val="Intense Quote"/>
    <w:basedOn w:val="Standard"/>
    <w:next w:val="Standard"/>
    <w:link w:val="IntensivesZitatZchn"/>
    <w:uiPriority w:val="30"/>
    <w:rsid w:val="00603701"/>
    <w:pPr>
      <w:spacing w:before="200" w:after="280"/>
      <w:ind w:left="936" w:right="936"/>
    </w:pPr>
    <w:rPr>
      <w:b/>
      <w:bCs/>
      <w:i/>
      <w:iCs/>
      <w:color w:val="000000" w:themeColor="text1"/>
    </w:rPr>
  </w:style>
  <w:style w:type="character" w:customStyle="1" w:styleId="IntensivesZitatZchn">
    <w:name w:val="Intensives Zitat Zchn"/>
    <w:basedOn w:val="Absatz-Standardschriftart"/>
    <w:link w:val="IntensivesZitat"/>
    <w:uiPriority w:val="30"/>
    <w:rsid w:val="00603701"/>
    <w:rPr>
      <w:rFonts w:ascii="Arial" w:hAnsi="Arial" w:cs="Times New Roman"/>
      <w:b/>
      <w:bCs/>
      <w:i/>
      <w:iCs/>
      <w:color w:val="000000" w:themeColor="text1"/>
      <w:sz w:val="24"/>
    </w:rPr>
  </w:style>
  <w:style w:type="character" w:styleId="SchwacherVerweis">
    <w:name w:val="Subtle Reference"/>
    <w:basedOn w:val="Absatz-Standardschriftart"/>
    <w:uiPriority w:val="31"/>
    <w:rsid w:val="00603701"/>
    <w:rPr>
      <w:rFonts w:ascii="Arial" w:hAnsi="Arial"/>
      <w:smallCaps/>
      <w:color w:val="auto"/>
      <w:u w:val="single"/>
    </w:rPr>
  </w:style>
  <w:style w:type="character" w:styleId="IntensiverVerweis">
    <w:name w:val="Intense Reference"/>
    <w:basedOn w:val="Absatz-Standardschriftart"/>
    <w:uiPriority w:val="32"/>
    <w:rsid w:val="00603701"/>
    <w:rPr>
      <w:rFonts w:ascii="Arial" w:hAnsi="Arial"/>
      <w:b/>
      <w:bCs/>
      <w:smallCaps/>
      <w:color w:val="auto"/>
      <w:spacing w:val="5"/>
      <w:u w:val="single"/>
    </w:rPr>
  </w:style>
  <w:style w:type="character" w:styleId="Buchtitel">
    <w:name w:val="Book Title"/>
    <w:basedOn w:val="Absatz-Standardschriftart"/>
    <w:uiPriority w:val="33"/>
    <w:rsid w:val="00603701"/>
    <w:rPr>
      <w:rFonts w:ascii="Arial" w:hAnsi="Arial"/>
      <w:b/>
      <w:bCs/>
      <w:smallCaps/>
      <w:spacing w:val="5"/>
    </w:rPr>
  </w:style>
  <w:style w:type="paragraph" w:styleId="Listenabsatz">
    <w:name w:val="List Paragraph"/>
    <w:basedOn w:val="Standard"/>
    <w:uiPriority w:val="34"/>
    <w:rsid w:val="00603701"/>
    <w:pPr>
      <w:ind w:left="720"/>
      <w:contextualSpacing/>
    </w:pPr>
  </w:style>
  <w:style w:type="character" w:customStyle="1" w:styleId="berschrift6Zchn">
    <w:name w:val="Überschrift 6 Zchn"/>
    <w:basedOn w:val="Absatz-Standardschriftart"/>
    <w:link w:val="berschrift6"/>
    <w:uiPriority w:val="9"/>
    <w:rsid w:val="00603701"/>
    <w:rPr>
      <w:rFonts w:ascii="Times New Roman" w:eastAsiaTheme="majorEastAsia" w:hAnsi="Times New Roman" w:cstheme="majorBidi"/>
      <w:i/>
      <w:iCs/>
      <w:sz w:val="24"/>
    </w:rPr>
  </w:style>
  <w:style w:type="character" w:customStyle="1" w:styleId="berschrift7Zchn">
    <w:name w:val="Überschrift 7 Zchn"/>
    <w:basedOn w:val="Absatz-Standardschriftart"/>
    <w:link w:val="berschrift7"/>
    <w:uiPriority w:val="9"/>
    <w:rsid w:val="00603701"/>
    <w:rPr>
      <w:rFonts w:ascii="Times New Roman" w:eastAsiaTheme="majorEastAsia" w:hAnsi="Times New Roman" w:cstheme="majorBidi"/>
      <w:i/>
      <w:iCs/>
      <w:sz w:val="24"/>
    </w:rPr>
  </w:style>
  <w:style w:type="character" w:customStyle="1" w:styleId="berschrift8Zchn">
    <w:name w:val="Überschrift 8 Zchn"/>
    <w:basedOn w:val="Absatz-Standardschriftart"/>
    <w:link w:val="berschrift8"/>
    <w:uiPriority w:val="9"/>
    <w:rsid w:val="00603701"/>
    <w:rPr>
      <w:rFonts w:ascii="Times New Roman" w:eastAsiaTheme="majorEastAsia" w:hAnsi="Times New Roman" w:cstheme="majorBidi"/>
      <w:sz w:val="20"/>
      <w:szCs w:val="20"/>
    </w:rPr>
  </w:style>
  <w:style w:type="character" w:customStyle="1" w:styleId="berschrift9Zchn">
    <w:name w:val="Überschrift 9 Zchn"/>
    <w:basedOn w:val="Absatz-Standardschriftart"/>
    <w:link w:val="berschrift9"/>
    <w:uiPriority w:val="9"/>
    <w:rsid w:val="00603701"/>
    <w:rPr>
      <w:rFonts w:ascii="Times New Roman" w:eastAsiaTheme="majorEastAsia" w:hAnsi="Times New Roman" w:cstheme="majorBidi"/>
      <w:i/>
      <w:iCs/>
      <w:sz w:val="20"/>
      <w:szCs w:val="20"/>
    </w:rPr>
  </w:style>
  <w:style w:type="numbering" w:customStyle="1" w:styleId="Aufzhlung">
    <w:name w:val="Aufzählung"/>
    <w:uiPriority w:val="99"/>
    <w:rsid w:val="0005210F"/>
    <w:pPr>
      <w:numPr>
        <w:numId w:val="10"/>
      </w:numPr>
    </w:pPr>
  </w:style>
  <w:style w:type="paragraph" w:styleId="Abbildungsverzeichnis">
    <w:name w:val="table of figures"/>
    <w:basedOn w:val="Standard"/>
    <w:next w:val="Standard"/>
    <w:uiPriority w:val="99"/>
    <w:unhideWhenUsed/>
    <w:rsid w:val="00343EFC"/>
  </w:style>
  <w:style w:type="paragraph" w:styleId="Verzeichnis2">
    <w:name w:val="toc 2"/>
    <w:basedOn w:val="Standard"/>
    <w:next w:val="Standard"/>
    <w:autoRedefine/>
    <w:uiPriority w:val="39"/>
    <w:unhideWhenUsed/>
    <w:rsid w:val="00343EFC"/>
    <w:pPr>
      <w:ind w:left="240"/>
    </w:pPr>
  </w:style>
  <w:style w:type="paragraph" w:styleId="Verzeichnis1">
    <w:name w:val="toc 1"/>
    <w:basedOn w:val="Standard"/>
    <w:next w:val="Standard"/>
    <w:autoRedefine/>
    <w:uiPriority w:val="39"/>
    <w:unhideWhenUsed/>
    <w:rsid w:val="00343EFC"/>
  </w:style>
  <w:style w:type="character" w:styleId="Hyperlink">
    <w:name w:val="Hyperlink"/>
    <w:uiPriority w:val="99"/>
    <w:unhideWhenUsed/>
    <w:rsid w:val="00343EFC"/>
    <w:rPr>
      <w:color w:val="0000FF"/>
      <w:u w:val="single"/>
    </w:rPr>
  </w:style>
  <w:style w:type="paragraph" w:styleId="Kopfzeile">
    <w:name w:val="header"/>
    <w:basedOn w:val="Standard"/>
    <w:link w:val="KopfzeileZchn"/>
    <w:uiPriority w:val="99"/>
    <w:unhideWhenUsed/>
    <w:rsid w:val="00343EFC"/>
    <w:pPr>
      <w:tabs>
        <w:tab w:val="center" w:pos="4536"/>
        <w:tab w:val="right" w:pos="9072"/>
      </w:tabs>
    </w:pPr>
  </w:style>
  <w:style w:type="character" w:customStyle="1" w:styleId="KopfzeileZchn">
    <w:name w:val="Kopfzeile Zchn"/>
    <w:basedOn w:val="Absatz-Standardschriftart"/>
    <w:link w:val="Kopfzeile"/>
    <w:uiPriority w:val="99"/>
    <w:rsid w:val="00343EFC"/>
    <w:rPr>
      <w:rFonts w:ascii="Times New Roman" w:hAnsi="Times New Roman" w:cs="Times New Roman"/>
      <w:sz w:val="24"/>
    </w:rPr>
  </w:style>
  <w:style w:type="paragraph" w:customStyle="1" w:styleId="BAUeberschrift">
    <w:name w:val="BA Ueberschrift"/>
    <w:basedOn w:val="Standard"/>
    <w:link w:val="BAUeberschriftZchn"/>
    <w:qFormat/>
    <w:rsid w:val="003F1B7C"/>
    <w:pPr>
      <w:spacing w:after="0" w:line="240" w:lineRule="auto"/>
      <w:ind w:left="432" w:hanging="432"/>
      <w:jc w:val="center"/>
    </w:pPr>
    <w:rPr>
      <w:b/>
      <w:caps/>
      <w:sz w:val="32"/>
    </w:rPr>
  </w:style>
  <w:style w:type="paragraph" w:customStyle="1" w:styleId="BATitel">
    <w:name w:val="BA Titel"/>
    <w:basedOn w:val="Standard"/>
    <w:link w:val="BATitelZchn"/>
    <w:qFormat/>
    <w:rsid w:val="003F1B7C"/>
    <w:pPr>
      <w:spacing w:after="0"/>
      <w:ind w:left="360"/>
      <w:jc w:val="center"/>
    </w:pPr>
    <w:rPr>
      <w:b/>
      <w:sz w:val="28"/>
    </w:rPr>
  </w:style>
  <w:style w:type="character" w:customStyle="1" w:styleId="BAUeberschriftZchn">
    <w:name w:val="BA Ueberschrift Zchn"/>
    <w:link w:val="BAUeberschrift"/>
    <w:rsid w:val="003F1B7C"/>
    <w:rPr>
      <w:rFonts w:ascii="Times New Roman" w:hAnsi="Times New Roman" w:cs="Times New Roman"/>
      <w:b/>
      <w:caps/>
      <w:sz w:val="32"/>
    </w:rPr>
  </w:style>
  <w:style w:type="paragraph" w:customStyle="1" w:styleId="StandardTitelseite">
    <w:name w:val="Standard Titelseite"/>
    <w:basedOn w:val="Standard"/>
    <w:link w:val="StandardTitelseiteZchn"/>
    <w:qFormat/>
    <w:rsid w:val="00343EFC"/>
    <w:pPr>
      <w:jc w:val="center"/>
    </w:pPr>
  </w:style>
  <w:style w:type="character" w:customStyle="1" w:styleId="BATitelZchn">
    <w:name w:val="BA Titel Zchn"/>
    <w:basedOn w:val="Absatz-Standardschriftart"/>
    <w:link w:val="BATitel"/>
    <w:rsid w:val="003F1B7C"/>
    <w:rPr>
      <w:rFonts w:ascii="Times New Roman" w:hAnsi="Times New Roman" w:cs="Times New Roman"/>
      <w:b/>
      <w:sz w:val="28"/>
    </w:rPr>
  </w:style>
  <w:style w:type="character" w:customStyle="1" w:styleId="StandardTitelseiteZchn">
    <w:name w:val="Standard Titelseite Zchn"/>
    <w:link w:val="StandardTitelseite"/>
    <w:rsid w:val="00343EFC"/>
    <w:rPr>
      <w:rFonts w:ascii="Times New Roman" w:hAnsi="Times New Roman" w:cs="Times New Roman"/>
      <w:sz w:val="24"/>
    </w:rPr>
  </w:style>
  <w:style w:type="paragraph" w:customStyle="1" w:styleId="USkeinInhaltsverz">
    <w:name w:val="US kein Inhaltsverz"/>
    <w:link w:val="USkeinInhaltsverzZchn"/>
    <w:qFormat/>
    <w:rsid w:val="00343EFC"/>
    <w:pPr>
      <w:spacing w:after="120" w:line="360" w:lineRule="auto"/>
      <w:ind w:left="0" w:firstLine="0"/>
    </w:pPr>
    <w:rPr>
      <w:rFonts w:ascii="Times New Roman" w:eastAsia="Times New Roman" w:hAnsi="Times New Roman" w:cs="Times New Roman"/>
      <w:b/>
      <w:bCs/>
      <w:sz w:val="32"/>
      <w:szCs w:val="28"/>
    </w:rPr>
  </w:style>
  <w:style w:type="paragraph" w:customStyle="1" w:styleId="US1Hauptkapitel">
    <w:name w:val="US1 Hauptkapitel"/>
    <w:basedOn w:val="berschrift1"/>
    <w:link w:val="US1HauptkapitelZchn"/>
    <w:qFormat/>
    <w:rsid w:val="00E36A96"/>
    <w:rPr>
      <w:sz w:val="32"/>
    </w:rPr>
  </w:style>
  <w:style w:type="character" w:customStyle="1" w:styleId="USkeinInhaltsverzZchn">
    <w:name w:val="US kein Inhaltsverz Zchn"/>
    <w:link w:val="USkeinInhaltsverz"/>
    <w:rsid w:val="00343EFC"/>
    <w:rPr>
      <w:rFonts w:ascii="Times New Roman" w:eastAsia="Times New Roman" w:hAnsi="Times New Roman" w:cs="Times New Roman"/>
      <w:b/>
      <w:bCs/>
      <w:sz w:val="32"/>
      <w:szCs w:val="28"/>
    </w:rPr>
  </w:style>
  <w:style w:type="paragraph" w:customStyle="1" w:styleId="US2Kapitel">
    <w:name w:val="US2 Kapitel"/>
    <w:basedOn w:val="berschrift2"/>
    <w:link w:val="US2KapitelZchn"/>
    <w:qFormat/>
    <w:rsid w:val="00343EFC"/>
    <w:rPr>
      <w:rFonts w:cs="Times New Roman"/>
      <w:sz w:val="28"/>
    </w:rPr>
  </w:style>
  <w:style w:type="character" w:customStyle="1" w:styleId="US1HauptkapitelZchn">
    <w:name w:val="US1 Hauptkapitel Zchn"/>
    <w:link w:val="US1Hauptkapitel"/>
    <w:rsid w:val="00E36A96"/>
    <w:rPr>
      <w:rFonts w:ascii="Times New Roman" w:eastAsia="Times New Roman" w:hAnsi="Times New Roman"/>
      <w:b/>
      <w:bCs/>
      <w:sz w:val="32"/>
      <w:szCs w:val="28"/>
    </w:rPr>
  </w:style>
  <w:style w:type="paragraph" w:customStyle="1" w:styleId="AbbTabFunote">
    <w:name w:val="Abb_Tab_Fußnote"/>
    <w:basedOn w:val="Standard"/>
    <w:link w:val="AbbTabFunoteZchn"/>
    <w:qFormat/>
    <w:rsid w:val="00C04526"/>
    <w:pPr>
      <w:spacing w:before="120"/>
      <w:jc w:val="center"/>
    </w:pPr>
    <w:rPr>
      <w:sz w:val="20"/>
    </w:rPr>
  </w:style>
  <w:style w:type="character" w:customStyle="1" w:styleId="US2KapitelZchn">
    <w:name w:val="US2 Kapitel Zchn"/>
    <w:basedOn w:val="Absatz-Standardschriftart"/>
    <w:link w:val="US2Kapitel"/>
    <w:rsid w:val="00343EFC"/>
    <w:rPr>
      <w:rFonts w:ascii="Times New Roman" w:eastAsia="Times New Roman" w:hAnsi="Times New Roman" w:cs="Times New Roman"/>
      <w:b/>
      <w:bCs/>
      <w:sz w:val="28"/>
      <w:szCs w:val="26"/>
    </w:rPr>
  </w:style>
  <w:style w:type="character" w:customStyle="1" w:styleId="AbbTabFunoteZchn">
    <w:name w:val="Abb_Tab_Fußnote Zchn"/>
    <w:link w:val="AbbTabFunote"/>
    <w:rsid w:val="00C04526"/>
    <w:rPr>
      <w:rFonts w:ascii="Times New Roman" w:hAnsi="Times New Roman" w:cs="Times New Roman"/>
      <w:sz w:val="20"/>
    </w:rPr>
  </w:style>
  <w:style w:type="paragraph" w:customStyle="1" w:styleId="Programmsegment">
    <w:name w:val="Programmsegment"/>
    <w:basedOn w:val="Standard"/>
    <w:link w:val="ProgrammsegmentZchn"/>
    <w:qFormat/>
    <w:rsid w:val="00C04526"/>
    <w:pPr>
      <w:spacing w:before="120" w:line="240" w:lineRule="auto"/>
      <w:ind w:firstLine="709"/>
    </w:pPr>
    <w:rPr>
      <w:rFonts w:ascii="Courier New" w:hAnsi="Courier New" w:cs="Courier New"/>
      <w:sz w:val="20"/>
    </w:rPr>
  </w:style>
  <w:style w:type="character" w:customStyle="1" w:styleId="ProgrammsegmentZchn">
    <w:name w:val="Programmsegment Zchn"/>
    <w:link w:val="Programmsegment"/>
    <w:rsid w:val="00C04526"/>
    <w:rPr>
      <w:rFonts w:ascii="Courier New" w:hAnsi="Courier New" w:cs="Courier New"/>
      <w:sz w:val="20"/>
    </w:rPr>
  </w:style>
  <w:style w:type="paragraph" w:styleId="Sprechblasentext">
    <w:name w:val="Balloon Text"/>
    <w:basedOn w:val="Standard"/>
    <w:link w:val="SprechblasentextZchn"/>
    <w:uiPriority w:val="99"/>
    <w:semiHidden/>
    <w:unhideWhenUsed/>
    <w:rsid w:val="00343EFC"/>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43EFC"/>
    <w:rPr>
      <w:rFonts w:ascii="Tahoma" w:hAnsi="Tahoma" w:cs="Tahoma"/>
      <w:sz w:val="16"/>
      <w:szCs w:val="16"/>
    </w:rPr>
  </w:style>
  <w:style w:type="paragraph" w:styleId="Beschriftung">
    <w:name w:val="caption"/>
    <w:basedOn w:val="Standard"/>
    <w:next w:val="Standard"/>
    <w:uiPriority w:val="35"/>
    <w:unhideWhenUsed/>
    <w:qFormat/>
    <w:rsid w:val="00C04526"/>
    <w:pPr>
      <w:spacing w:before="120" w:after="200" w:line="240" w:lineRule="auto"/>
      <w:jc w:val="center"/>
    </w:pPr>
    <w:rPr>
      <w:bCs/>
      <w:sz w:val="20"/>
      <w:szCs w:val="18"/>
    </w:rPr>
  </w:style>
  <w:style w:type="paragraph" w:styleId="Literaturverzeichnis">
    <w:name w:val="Bibliography"/>
    <w:basedOn w:val="Standard"/>
    <w:next w:val="Standard"/>
    <w:uiPriority w:val="37"/>
    <w:unhideWhenUsed/>
    <w:rsid w:val="00E614F0"/>
  </w:style>
  <w:style w:type="character" w:customStyle="1" w:styleId="FlietextZchn">
    <w:name w:val="Fließtext Zchn"/>
    <w:basedOn w:val="Absatz-Standardschriftart"/>
    <w:link w:val="Flietext"/>
    <w:locked/>
    <w:rsid w:val="009413AC"/>
    <w:rPr>
      <w:rFonts w:ascii="Arial" w:hAnsi="Arial" w:cs="Arial"/>
      <w:szCs w:val="28"/>
    </w:rPr>
  </w:style>
  <w:style w:type="paragraph" w:customStyle="1" w:styleId="Flietext">
    <w:name w:val="Fließtext"/>
    <w:basedOn w:val="Standard"/>
    <w:link w:val="FlietextZchn"/>
    <w:qFormat/>
    <w:rsid w:val="009413AC"/>
    <w:pPr>
      <w:spacing w:after="0"/>
    </w:pPr>
    <w:rPr>
      <w:rFonts w:ascii="Arial" w:hAnsi="Arial" w:cs="Arial"/>
      <w:sz w:val="22"/>
      <w:szCs w:val="28"/>
    </w:rPr>
  </w:style>
  <w:style w:type="paragraph" w:customStyle="1" w:styleId="ZusammenfassungAbstract">
    <w:name w:val="Zusammenfassung/Abstract"/>
    <w:basedOn w:val="Standard"/>
    <w:qFormat/>
    <w:rsid w:val="009413AC"/>
    <w:pPr>
      <w:autoSpaceDE w:val="0"/>
      <w:autoSpaceDN w:val="0"/>
      <w:adjustRightInd w:val="0"/>
      <w:spacing w:after="0"/>
    </w:pPr>
    <w:rPr>
      <w:rFonts w:ascii="Arial" w:hAnsi="Arial" w:cs="Arial"/>
      <w:i/>
      <w:sz w:val="22"/>
    </w:rPr>
  </w:style>
  <w:style w:type="paragraph" w:styleId="Fuzeile">
    <w:name w:val="footer"/>
    <w:basedOn w:val="Standard"/>
    <w:link w:val="FuzeileZchn"/>
    <w:uiPriority w:val="99"/>
    <w:unhideWhenUsed/>
    <w:rsid w:val="00F2542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2542B"/>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oleObject" Target="embeddings/oleObject2.bin"/><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em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wmf"/><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image" Target="media/image2.wmf"/><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oleObject" Target="embeddings/Microsoft_Excel_97-2003_Worksheet.xls"/><Relationship Id="rId27"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4558462B41465647B3026D4389884446" ma:contentTypeVersion="3" ma:contentTypeDescription="Ein neues Dokument erstellen." ma:contentTypeScope="" ma:versionID="7b5c3762d9587cd687daf0ce7790cd74">
  <xsd:schema xmlns:xsd="http://www.w3.org/2001/XMLSchema" xmlns:xs="http://www.w3.org/2001/XMLSchema" xmlns:p="http://schemas.microsoft.com/office/2006/metadata/properties" xmlns:ns2="aec4ecbb-97c6-4942-86dc-14972e1b358b" targetNamespace="http://schemas.microsoft.com/office/2006/metadata/properties" ma:root="true" ma:fieldsID="799f90828674a2992007b8b8adcc5c37" ns2:_="">
    <xsd:import namespace="aec4ecbb-97c6-4942-86dc-14972e1b35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c4ecbb-97c6-4942-86dc-14972e1b35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NmericalSquare.XSL" StyleName="APA - Numerical with Square Brackets">
  <b:Source>
    <b:Tag>tes13</b:Tag>
    <b:SourceType>Book</b:SourceType>
    <b:Guid>{035D67A3-0F17-4C31-BF52-33BE6E735C0B}</b:Guid>
    <b:Title>test</b:Title>
    <b:Year>2013</b:Year>
    <b:City>pUch</b:City>
    <b:Publisher>test</b:Publisher>
    <b:Author>
      <b:Author>
        <b:NameList>
          <b:Person>
            <b:Last>test</b:Last>
          </b:Person>
        </b:NameList>
      </b:Author>
    </b:Author>
    <b:RefOrder>1</b:RefOrder>
  </b:Source>
  <b:Source>
    <b:Tag>tes55</b:Tag>
    <b:SourceType>Book</b:SourceType>
    <b:Guid>{8CA8872C-B3CD-4723-80A2-78AA760DC43F}</b:Guid>
    <b:Author>
      <b:Author>
        <b:NameList>
          <b:Person>
            <b:Last>2</b:Last>
            <b:First>test</b:First>
          </b:Person>
        </b:NameList>
      </b:Author>
    </b:Author>
    <b:Title>test2</b:Title>
    <b:Year>2055</b:Year>
    <b:City>test2</b:City>
    <b:Publisher>test2</b:Publisher>
    <b:RefOrder>2</b:RefOrder>
  </b:Source>
  <b:Source>
    <b:Tag>GEi15</b:Tag>
    <b:SourceType>ArticleInAPeriodical</b:SourceType>
    <b:Guid>{181CA359-F239-4A87-A1F1-460C6F4A0BD2}</b:Guid>
    <b:Author>
      <b:Author>
        <b:NameList>
          <b:Person>
            <b:Last>Eibl</b:Last>
            <b:First>Günther</b:First>
          </b:Person>
          <b:Person>
            <b:Last>Engel</b:Last>
            <b:First>Dominik</b:First>
          </b:Person>
        </b:NameList>
      </b:Author>
    </b:Author>
    <b:Title>Influence of Data Granularity on Smart Meter Privacy</b:Title>
    <b:PeriodicalTitle>IEEE Trans. Smart Grid, vol. 6, no. 2</b:PeriodicalTitle>
    <b:Year>2015</b:Year>
    <b:Pages>930–939</b:Pages>
    <b:RefOrder>1</b:RefOrder>
  </b:Source>
  <b:Source>
    <b:Tag>Ale15</b:Tag>
    <b:SourceType>InternetSite</b:SourceType>
    <b:Guid>{98C8FE52-DE21-40E1-A6F1-90F938EEDF1C}</b:Guid>
    <b:Author>
      <b:Author>
        <b:NameList>
          <b:Person>
            <b:Last>Trisko</b:Last>
            <b:First>Alexander</b:First>
          </b:Person>
        </b:NameList>
      </b:Author>
    </b:Author>
    <b:Title>Rectenna: Innovatives System verwandelt Licht direkt in Strom</b:Title>
    <b:Year>2015</b:Year>
    <b:Month>Oktober</b:Month>
    <b:Day>19</b:Day>
    <b:YearAccessed>2015</b:YearAccessed>
    <b:MonthAccessed>Oktober</b:MonthAccessed>
    <b:DayAccessed>28</b:DayAccessed>
    <b:URL>http://www.trendsderzukunft.de/rectenna-innovatives-system-verwandelt-licht-direkt-in-strom/2015/10/19/</b:URL>
    <b:RefOrder>2</b:RefOrder>
  </b:Source>
  <b:Source>
    <b:Tag>Hel08</b:Tag>
    <b:SourceType>Book</b:SourceType>
    <b:Guid>{3299869E-A058-432A-9761-21F551D0610B}</b:Guid>
    <b:Title>Von der Idee zum Text. Eine Anleitung zum wissenschaftlichen Schreiben</b:Title>
    <b:Year>2008</b:Year>
    <b:Publisher>Schöningh</b:Publisher>
    <b:City> Paderborn</b:City>
    <b:Author>
      <b:Author>
        <b:NameList>
          <b:Person>
            <b:Last>Esselborn-Krumbiegel</b:Last>
            <b:First>Helga</b:First>
          </b:Person>
        </b:NameList>
      </b:Author>
    </b:Author>
    <b:Edition>3. überarb. Aufl</b:Edition>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9F4BF9-0AA9-41DC-9604-593306048D9A}">
  <ds:schemaRefs>
    <ds:schemaRef ds:uri="http://schemas.microsoft.com/sharepoint/v3/contenttype/forms"/>
  </ds:schemaRefs>
</ds:datastoreItem>
</file>

<file path=customXml/itemProps2.xml><?xml version="1.0" encoding="utf-8"?>
<ds:datastoreItem xmlns:ds="http://schemas.openxmlformats.org/officeDocument/2006/customXml" ds:itemID="{EF575F99-A5F5-4BA4-8BE3-DEFCDB060E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c4ecbb-97c6-4942-86dc-14972e1b35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60D7AF-EDA6-4E8A-A673-F2E055878130}">
  <ds:schemaRefs>
    <ds:schemaRef ds:uri="http://schemas.openxmlformats.org/officeDocument/2006/bibliography"/>
  </ds:schemaRefs>
</ds:datastoreItem>
</file>

<file path=customXml/itemProps4.xml><?xml version="1.0" encoding="utf-8"?>
<ds:datastoreItem xmlns:ds="http://schemas.openxmlformats.org/officeDocument/2006/customXml" ds:itemID="{BC7EDCCE-3E16-4075-83D0-6760C1CC55E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Word_Vorlage_OHNE_GEWÄHR.dotx</Template>
  <TotalTime>0</TotalTime>
  <Pages>17</Pages>
  <Words>1848</Words>
  <Characters>11645</Characters>
  <Application>Microsoft Office Word</Application>
  <DocSecurity>4</DocSecurity>
  <Lines>97</Lines>
  <Paragraphs>26</Paragraphs>
  <ScaleCrop>false</ScaleCrop>
  <HeadingPairs>
    <vt:vector size="2" baseType="variant">
      <vt:variant>
        <vt:lpstr>Titel</vt:lpstr>
      </vt:variant>
      <vt:variant>
        <vt:i4>1</vt:i4>
      </vt:variant>
    </vt:vector>
  </HeadingPairs>
  <TitlesOfParts>
    <vt:vector size="1" baseType="lpstr">
      <vt:lpstr>Microsoft Office 2007 - Word Vorlage FHS</vt:lpstr>
    </vt:vector>
  </TitlesOfParts>
  <Company>Fachhochschule Salzburg GmbH</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Office 2007 - Word Vorlage FHS</dc:title>
  <dc:creator>Judith</dc:creator>
  <cp:lastModifiedBy>Susanne Lastowicka</cp:lastModifiedBy>
  <cp:revision>2</cp:revision>
  <cp:lastPrinted>2022-06-22T11:20:00Z</cp:lastPrinted>
  <dcterms:created xsi:type="dcterms:W3CDTF">2026-10-14T12:17:00Z</dcterms:created>
  <dcterms:modified xsi:type="dcterms:W3CDTF">2026-10-14T12:17:00Z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0x0101004558462B41465647B3026D4389884446</vt:lpwstr>
  </property>
</Properties>
</file>